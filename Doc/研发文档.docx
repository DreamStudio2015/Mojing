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6480" w:type="dxa"/>
        <w:jc w:val="right"/>
        <w:tblLayout w:type="fixed"/>
        <w:tblLook w:val="04A0" w:firstRow="1" w:lastRow="0" w:firstColumn="1" w:lastColumn="0" w:noHBand="0" w:noVBand="1"/>
      </w:tblPr>
      <w:tblGrid>
        <w:gridCol w:w="6480"/>
      </w:tblGrid>
      <w:tr w:rsidR="00FF2478" w:rsidRPr="00A94DC7" w14:paraId="782D0191" w14:textId="77777777" w:rsidTr="00FF2478">
        <w:trPr>
          <w:jc w:val="right"/>
        </w:trPr>
        <w:tc>
          <w:tcPr>
            <w:tcW w:w="9576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FF2478" w:rsidRPr="00A94DC7" w14:paraId="48198FB5" w14:textId="77777777" w:rsidTr="00FF2478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983620" w:themeFill="accent2"/>
                </w:tcPr>
                <w:p w14:paraId="4918664E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  <w:tr w:rsidR="00FF2478" w:rsidRPr="00A94DC7" w14:paraId="14C48390" w14:textId="77777777" w:rsidTr="00FF2478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17AAF6A3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  <w:tr w:rsidR="00FF2478" w:rsidRPr="00A94DC7" w14:paraId="309495BE" w14:textId="77777777" w:rsidTr="00FF2478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51F7F591" w14:textId="77777777" w:rsidR="00E11C49" w:rsidRPr="00A94DC7" w:rsidRDefault="00386C77" w:rsidP="0056700D">
                  <w:pPr>
                    <w:pStyle w:val="a6"/>
                    <w:rPr>
                      <w:rFonts w:ascii="Hei" w:eastAsia="Hei"/>
                    </w:rPr>
                  </w:pPr>
                  <w:r w:rsidRPr="00A94DC7">
                    <w:rPr>
                      <w:rFonts w:ascii="Hei" w:eastAsia="Hei" w:hint="eastAsia"/>
                      <w:noProof/>
                    </w:rPr>
                    <w:drawing>
                      <wp:inline distT="0" distB="0" distL="0" distR="0" wp14:anchorId="451F9FD5" wp14:editId="69439135">
                        <wp:extent cx="3719146" cy="4114800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XP44875.jpg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894" r="210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19146" cy="4114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2478" w:rsidRPr="00A94DC7" w14:paraId="192FA330" w14:textId="77777777" w:rsidTr="00FF2478">
              <w:trPr>
                <w:trHeight w:val="216"/>
                <w:jc w:val="center"/>
              </w:trPr>
              <w:tc>
                <w:tcPr>
                  <w:tcW w:w="5874" w:type="dxa"/>
                </w:tcPr>
                <w:p w14:paraId="4F415A3D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</w:tbl>
          <w:p w14:paraId="539437C9" w14:textId="77777777" w:rsidR="00E11C49" w:rsidRPr="00A94DC7" w:rsidRDefault="00E11C49" w:rsidP="0056700D">
            <w:pPr>
              <w:spacing w:line="240" w:lineRule="auto"/>
              <w:rPr>
                <w:rFonts w:ascii="Hei" w:eastAsia="Hei"/>
              </w:rPr>
            </w:pPr>
          </w:p>
        </w:tc>
      </w:tr>
      <w:tr w:rsidR="00FF2478" w:rsidRPr="00A94DC7" w14:paraId="777613F2" w14:textId="77777777" w:rsidTr="00FF2478">
        <w:trPr>
          <w:trHeight w:val="2880"/>
          <w:jc w:val="right"/>
        </w:trPr>
        <w:tc>
          <w:tcPr>
            <w:tcW w:w="957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sdt>
            <w:sdtPr>
              <w:rPr>
                <w:rFonts w:ascii="Hei" w:eastAsia="Hei" w:hint="eastAsia"/>
              </w:rPr>
              <w:alias w:val="职位"/>
              <w:tag w:val=""/>
              <w:id w:val="-841541200"/>
              <w:placeholder>
                <w:docPart w:val="67319A2321000D43AC0FA7AF587708A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EndPr/>
            <w:sdtContent>
              <w:p w14:paraId="71A218ED" w14:textId="0FF978D3" w:rsidR="00E11C49" w:rsidRPr="00A94DC7" w:rsidRDefault="00C43D0B" w:rsidP="00C43D0B">
                <w:pPr>
                  <w:pStyle w:val="a9"/>
                  <w:jc w:val="center"/>
                  <w:rPr>
                    <w:rFonts w:ascii="Hei" w:eastAsia="Hei"/>
                  </w:rPr>
                </w:pPr>
                <w:proofErr w:type="spellStart"/>
                <w:r>
                  <w:rPr>
                    <w:rFonts w:ascii="Hei" w:eastAsia="Hei" w:hint="eastAsia"/>
                  </w:rPr>
                  <w:t>Mojing</w:t>
                </w:r>
                <w:proofErr w:type="spellEnd"/>
                <w:r>
                  <w:rPr>
                    <w:rFonts w:ascii="Hei" w:eastAsia="Hei" w:hint="eastAsia"/>
                  </w:rPr>
                  <w:t xml:space="preserve"> Project</w:t>
                </w:r>
                <w:r>
                  <w:rPr>
                    <w:rFonts w:ascii="Hei" w:eastAsia="Hei"/>
                  </w:rPr>
                  <w:br/>
                </w:r>
                <w:r>
                  <w:rPr>
                    <w:rFonts w:ascii="Hei" w:eastAsia="Hei" w:hint="eastAsia"/>
                  </w:rPr>
                  <w:t>研发文档</w:t>
                </w:r>
              </w:p>
            </w:sdtContent>
          </w:sdt>
          <w:p w14:paraId="72A322AC" w14:textId="03BB7D88" w:rsidR="00E11C49" w:rsidRPr="00A94DC7" w:rsidRDefault="00E11C49" w:rsidP="00C43D0B">
            <w:pPr>
              <w:pStyle w:val="ac"/>
              <w:spacing w:line="240" w:lineRule="auto"/>
              <w:rPr>
                <w:rFonts w:ascii="Hei" w:eastAsia="Hei"/>
              </w:rPr>
            </w:pPr>
          </w:p>
        </w:tc>
      </w:tr>
      <w:tr w:rsidR="00FF2478" w:rsidRPr="00A94DC7" w14:paraId="63B16654" w14:textId="77777777" w:rsidTr="00FF2478">
        <w:trPr>
          <w:jc w:val="right"/>
        </w:trPr>
        <w:tc>
          <w:tcPr>
            <w:tcW w:w="9576" w:type="dxa"/>
            <w:tcBorders>
              <w:top w:val="single" w:sz="2" w:space="0" w:color="BFBFBF" w:themeColor="background1" w:themeShade="BF"/>
            </w:tcBorders>
          </w:tcPr>
          <w:p w14:paraId="07E827AC" w14:textId="77777777" w:rsidR="00E11C49" w:rsidRPr="00A94DC7" w:rsidRDefault="00E11C49" w:rsidP="0056700D">
            <w:pPr>
              <w:pStyle w:val="af0"/>
              <w:spacing w:line="240" w:lineRule="auto"/>
              <w:rPr>
                <w:rFonts w:ascii="Hei" w:eastAsia="Hei"/>
              </w:rPr>
            </w:pPr>
            <w:r w:rsidRPr="00A94DC7">
              <w:rPr>
                <w:rFonts w:ascii="Hei" w:eastAsia="Hei" w:hint="eastAsia"/>
              </w:rPr>
              <w:fldChar w:fldCharType="begin"/>
            </w:r>
            <w:r w:rsidR="00386C77" w:rsidRPr="00A94DC7">
              <w:rPr>
                <w:rFonts w:ascii="Hei" w:eastAsia="Hei" w:hint="eastAsia"/>
              </w:rPr>
              <w:instrText>PLACEHOLDER</w:instrText>
            </w:r>
            <w:r w:rsidRPr="00A94DC7">
              <w:rPr>
                <w:rFonts w:ascii="Hei" w:eastAsia="Hei" w:hint="eastAsia"/>
              </w:rPr>
              <w:fldChar w:fldCharType="begin"/>
            </w:r>
            <w:r w:rsidR="00386C77" w:rsidRPr="00A94DC7">
              <w:rPr>
                <w:rFonts w:ascii="Hei" w:eastAsia="Hei" w:hint="eastAsia"/>
              </w:rPr>
              <w:instrText>IF</w:instrText>
            </w:r>
            <w:r w:rsidR="005428BA" w:rsidRPr="00A94DC7">
              <w:rPr>
                <w:rFonts w:ascii="Hei" w:eastAsia="Hei" w:hint="eastAsia"/>
              </w:rPr>
              <w:fldChar w:fldCharType="begin"/>
            </w:r>
            <w:r w:rsidR="005428BA" w:rsidRPr="00A94DC7">
              <w:rPr>
                <w:rFonts w:ascii="Hei" w:eastAsia="Hei" w:hint="eastAsia"/>
              </w:rPr>
              <w:instrText xml:space="preserve"> USERNAME </w:instrText>
            </w:r>
            <w:r w:rsidR="005428BA"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="005428BA" w:rsidRPr="00A94DC7">
              <w:rPr>
                <w:rFonts w:ascii="Hei" w:eastAsia="Hei" w:hint="eastAsia"/>
                <w:noProof/>
              </w:rPr>
              <w:fldChar w:fldCharType="end"/>
            </w:r>
            <w:r w:rsidR="00386C77" w:rsidRPr="00A94DC7">
              <w:rPr>
                <w:rFonts w:ascii="Hei" w:eastAsia="Hei" w:hint="eastAsia"/>
              </w:rPr>
              <w:instrText>="" "[Your Name]"</w:instrText>
            </w:r>
            <w:r w:rsidR="005428BA" w:rsidRPr="00A94DC7">
              <w:rPr>
                <w:rFonts w:ascii="Hei" w:eastAsia="Hei" w:hint="eastAsia"/>
              </w:rPr>
              <w:fldChar w:fldCharType="begin"/>
            </w:r>
            <w:r w:rsidR="005428BA" w:rsidRPr="00A94DC7">
              <w:rPr>
                <w:rFonts w:ascii="Hei" w:eastAsia="Hei" w:hint="eastAsia"/>
              </w:rPr>
              <w:instrText xml:space="preserve"> USERNAME </w:instrText>
            </w:r>
            <w:r w:rsidR="005428BA"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="005428BA" w:rsidRPr="00A94DC7">
              <w:rPr>
                <w:rFonts w:ascii="Hei" w:eastAsia="Hei" w:hint="eastAsia"/>
                <w:noProof/>
              </w:rPr>
              <w:fldChar w:fldCharType="end"/>
            </w:r>
            <w:r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Pr="00A94DC7">
              <w:rPr>
                <w:rFonts w:ascii="Hei" w:eastAsia="Hei" w:hint="eastAsia"/>
              </w:rPr>
              <w:fldChar w:fldCharType="end"/>
            </w:r>
            <w:r w:rsidR="00386C77" w:rsidRPr="00A94DC7">
              <w:rPr>
                <w:rFonts w:ascii="Hei" w:eastAsia="Hei" w:hint="eastAsia"/>
              </w:rPr>
              <w:instrText>\* MERGEFORMAT</w:instrText>
            </w:r>
            <w:r w:rsidRPr="00A94DC7">
              <w:rPr>
                <w:rFonts w:ascii="Hei" w:eastAsia="Hei" w:hint="eastAsia"/>
              </w:rPr>
              <w:fldChar w:fldCharType="separate"/>
            </w:r>
            <w:r w:rsidR="00BE28DD" w:rsidRPr="00BE28DD">
              <w:rPr>
                <w:rFonts w:ascii="Hei" w:eastAsia="Hei"/>
                <w:lang w:val="zh-CN"/>
              </w:rPr>
              <w:t>Davy Zhu</w:t>
            </w:r>
            <w:r w:rsidRPr="00A94DC7">
              <w:rPr>
                <w:rFonts w:ascii="Hei" w:eastAsia="Hei" w:hint="eastAsia"/>
              </w:rPr>
              <w:fldChar w:fldCharType="end"/>
            </w:r>
          </w:p>
          <w:p w14:paraId="7046B597" w14:textId="38A0C9E7" w:rsidR="00E11C49" w:rsidRPr="00A94DC7" w:rsidRDefault="00C43D0B" w:rsidP="0056700D">
            <w:pPr>
              <w:pStyle w:val="af0"/>
              <w:spacing w:line="240" w:lineRule="auto"/>
              <w:rPr>
                <w:rFonts w:ascii="Hei" w:eastAsia="Hei"/>
              </w:rPr>
            </w:pPr>
            <w:r>
              <w:rPr>
                <w:rFonts w:ascii="Hei" w:eastAsia="Hei" w:hint="eastAsia"/>
              </w:rPr>
              <w:t>SH</w:t>
            </w:r>
            <w:r w:rsidR="00386C77" w:rsidRPr="00A94DC7">
              <w:rPr>
                <w:rFonts w:ascii="Hei" w:eastAsia="Hei" w:hint="eastAsia"/>
              </w:rPr>
              <w:br/>
            </w:r>
            <w:r w:rsidRPr="00C43D0B">
              <w:rPr>
                <w:rFonts w:ascii="Hei" w:eastAsia="Hei"/>
              </w:rPr>
              <w:t>DreamStudio</w:t>
            </w:r>
            <w:r w:rsidR="00386C77" w:rsidRPr="00A94DC7">
              <w:rPr>
                <w:rFonts w:ascii="Hei" w:eastAsia="Hei" w:hint="eastAsia"/>
              </w:rPr>
              <w:br/>
            </w:r>
            <w:r>
              <w:rPr>
                <w:rFonts w:ascii="Hei" w:eastAsia="Hei"/>
              </w:rPr>
              <w:t>April 4, 2016</w:t>
            </w:r>
          </w:p>
        </w:tc>
      </w:tr>
    </w:tbl>
    <w:p w14:paraId="27AF83C0" w14:textId="77777777" w:rsidR="00E11C49" w:rsidRPr="00A94DC7" w:rsidRDefault="00E11C49" w:rsidP="0056700D">
      <w:pPr>
        <w:spacing w:line="240" w:lineRule="auto"/>
        <w:rPr>
          <w:rFonts w:ascii="Hei" w:eastAsia="Hei"/>
        </w:rPr>
      </w:pPr>
    </w:p>
    <w:sdt>
      <w:sdtPr>
        <w:rPr>
          <w:rFonts w:ascii="Hei" w:eastAsia="Hei" w:hAnsiTheme="minorHAnsi" w:hint="eastAsia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5E316C" w14:textId="77777777" w:rsidR="00E11C49" w:rsidRPr="00A94DC7" w:rsidRDefault="008D3073" w:rsidP="0056700D">
          <w:pPr>
            <w:pStyle w:val="TOC"/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lang w:val="zh-CN"/>
            </w:rPr>
            <w:t>目录</w:t>
          </w:r>
        </w:p>
        <w:p w14:paraId="1F9AB974" w14:textId="77777777" w:rsidR="006C0FB0" w:rsidRPr="00A94DC7" w:rsidRDefault="00E11C49">
          <w:pPr>
            <w:pStyle w:val="11"/>
            <w:rPr>
              <w:rFonts w:ascii="Hei" w:eastAsia="Hei"/>
              <w:noProof/>
              <w:color w:val="auto"/>
              <w:kern w:val="2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="00386C77" w:rsidRPr="00A94DC7">
            <w:rPr>
              <w:rFonts w:ascii="Hei" w:eastAsia="Hei" w:hint="eastAsia"/>
            </w:rPr>
            <w:instrText>TOC \o "1-3" \h \z \u</w:instrText>
          </w:r>
          <w:r w:rsidRPr="00A94DC7">
            <w:rPr>
              <w:rFonts w:ascii="Hei" w:eastAsia="Hei" w:hint="eastAsia"/>
            </w:rPr>
            <w:fldChar w:fldCharType="separate"/>
          </w:r>
          <w:r w:rsidR="006C0FB0" w:rsidRPr="00A94DC7">
            <w:rPr>
              <w:rFonts w:ascii="Hei" w:eastAsia="Hei" w:hint="eastAsia"/>
              <w:noProof/>
            </w:rPr>
            <w:t>当读者</w:t>
          </w:r>
          <w:r w:rsidR="006C0FB0" w:rsidRPr="00A94DC7">
            <w:rPr>
              <w:rFonts w:ascii="Hei" w:eastAsia="Hei" w:hint="eastAsia"/>
              <w:noProof/>
            </w:rPr>
            <w:tab/>
          </w:r>
          <w:r w:rsidR="006C0FB0" w:rsidRPr="00A94DC7">
            <w:rPr>
              <w:rFonts w:ascii="Hei" w:eastAsia="Hei" w:hint="eastAsia"/>
              <w:noProof/>
            </w:rPr>
            <w:fldChar w:fldCharType="begin"/>
          </w:r>
          <w:r w:rsidR="006C0FB0" w:rsidRPr="00A94DC7">
            <w:rPr>
              <w:rFonts w:ascii="Hei" w:eastAsia="Hei" w:hint="eastAsia"/>
              <w:noProof/>
            </w:rPr>
            <w:instrText xml:space="preserve"> PAGEREF _Toc160763179 \h </w:instrText>
          </w:r>
          <w:r w:rsidR="006C0FB0" w:rsidRPr="00A94DC7">
            <w:rPr>
              <w:rFonts w:ascii="Hei" w:eastAsia="Hei" w:hint="eastAsia"/>
              <w:noProof/>
            </w:rPr>
          </w:r>
          <w:r w:rsidR="006C0FB0"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="006C0FB0" w:rsidRPr="00A94DC7">
            <w:rPr>
              <w:rFonts w:ascii="Hei" w:eastAsia="Hei" w:hint="eastAsia"/>
              <w:noProof/>
            </w:rPr>
            <w:fldChar w:fldCharType="end"/>
          </w:r>
        </w:p>
        <w:p w14:paraId="0DC959FB" w14:textId="77777777" w:rsidR="006C0FB0" w:rsidRPr="00A94DC7" w:rsidRDefault="006C0FB0">
          <w:pPr>
            <w:pStyle w:val="21"/>
            <w:tabs>
              <w:tab w:val="right" w:leader="dot" w:pos="9350"/>
            </w:tabs>
            <w:rPr>
              <w:rFonts w:ascii="Hei" w:eastAsia="Hei"/>
              <w:noProof/>
              <w:kern w:val="2"/>
            </w:rPr>
          </w:pPr>
          <w:r w:rsidRPr="00A94DC7">
            <w:rPr>
              <w:rFonts w:ascii="Hei" w:eastAsia="Hei" w:hint="eastAsia"/>
              <w:noProof/>
            </w:rPr>
            <w:t>当读者打开折页册时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_Toc160763180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008DA690" w14:textId="77777777" w:rsidR="006C0FB0" w:rsidRPr="00A94DC7" w:rsidRDefault="006C0FB0">
          <w:pPr>
            <w:pStyle w:val="31"/>
            <w:tabs>
              <w:tab w:val="right" w:leader="dot" w:pos="9350"/>
            </w:tabs>
            <w:rPr>
              <w:rFonts w:ascii="Hei" w:eastAsia="Hei"/>
              <w:noProof/>
              <w:kern w:val="2"/>
              <w:sz w:val="24"/>
            </w:rPr>
          </w:pPr>
          <w:r w:rsidRPr="00A94DC7">
            <w:rPr>
              <w:rFonts w:ascii="Hei" w:eastAsia="Hei" w:hint="eastAsia"/>
              <w:noProof/>
            </w:rPr>
            <w:t>当读者打开折页册时。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_Toc160763181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553B9483" w14:textId="77777777" w:rsidR="006C0FB0" w:rsidRPr="00A94DC7" w:rsidRDefault="006C0FB0">
          <w:pPr>
            <w:pStyle w:val="31"/>
            <w:tabs>
              <w:tab w:val="right" w:leader="dot" w:pos="9350"/>
            </w:tabs>
            <w:rPr>
              <w:rFonts w:ascii="Hei" w:eastAsia="Hei"/>
              <w:noProof/>
              <w:kern w:val="2"/>
              <w:sz w:val="24"/>
            </w:rPr>
          </w:pPr>
          <w:r w:rsidRPr="00A94DC7">
            <w:rPr>
              <w:rFonts w:ascii="Hei" w:eastAsia="Hei" w:hint="eastAsia"/>
              <w:noProof/>
            </w:rPr>
            <w:t>尽量以令人信服及引人入胜的方式来叙述这段文字。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_Toc160763182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69BD5A41" w14:textId="77777777" w:rsidR="006C0FB0" w:rsidRPr="00A94DC7" w:rsidRDefault="006C0FB0">
          <w:pPr>
            <w:pStyle w:val="31"/>
            <w:tabs>
              <w:tab w:val="right" w:leader="dot" w:pos="9350"/>
            </w:tabs>
            <w:rPr>
              <w:rFonts w:ascii="Hei" w:eastAsia="Hei"/>
              <w:noProof/>
              <w:kern w:val="2"/>
              <w:sz w:val="24"/>
            </w:rPr>
          </w:pPr>
          <w:r w:rsidRPr="00A94DC7">
            <w:rPr>
              <w:rFonts w:ascii="Hei" w:eastAsia="Hei" w:hint="eastAsia"/>
              <w:noProof/>
            </w:rPr>
            <w:t>有几</w:t>
          </w:r>
          <w:r w:rsidRPr="00A94DC7">
            <w:rPr>
              <w:rFonts w:ascii="Hei" w:eastAsia="Hei" w:hAnsi="宋体" w:cs="宋体" w:hint="eastAsia"/>
              <w:noProof/>
            </w:rPr>
            <w:t>种</w:t>
          </w:r>
          <w:r w:rsidRPr="00A94DC7">
            <w:rPr>
              <w:rFonts w:ascii="Hei" w:eastAsia="Hei" w:hint="eastAsia"/>
              <w:noProof/>
            </w:rPr>
            <w:t>方式可以</w:t>
          </w:r>
          <w:r w:rsidRPr="00A94DC7">
            <w:rPr>
              <w:rFonts w:ascii="Hei" w:eastAsia="Hei" w:hAnsi="宋体" w:cs="宋体" w:hint="eastAsia"/>
              <w:noProof/>
            </w:rPr>
            <w:t>组织</w:t>
          </w:r>
          <w:r w:rsidRPr="00A94DC7">
            <w:rPr>
              <w:rFonts w:ascii="Hei" w:eastAsia="Hei" w:hint="eastAsia"/>
              <w:noProof/>
            </w:rPr>
            <w:t>折</w:t>
          </w:r>
          <w:r w:rsidRPr="00A94DC7">
            <w:rPr>
              <w:rFonts w:ascii="Hei" w:eastAsia="Hei" w:hAnsi="宋体" w:cs="宋体" w:hint="eastAsia"/>
              <w:noProof/>
            </w:rPr>
            <w:t>页</w:t>
          </w:r>
          <w:r w:rsidRPr="00A94DC7">
            <w:rPr>
              <w:rFonts w:ascii="Hei" w:eastAsia="Hei" w:hint="eastAsia"/>
              <w:noProof/>
            </w:rPr>
            <w:t>册的内容。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_Toc160763183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203C4DCD" w14:textId="77777777" w:rsidR="00E11C49" w:rsidRPr="00A94DC7" w:rsidRDefault="00E11C49" w:rsidP="0056700D">
          <w:pPr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b/>
              <w:bCs/>
              <w:noProof/>
            </w:rPr>
            <w:fldChar w:fldCharType="end"/>
          </w:r>
        </w:p>
      </w:sdtContent>
    </w:sdt>
    <w:p w14:paraId="44817150" w14:textId="77777777" w:rsidR="00E11C49" w:rsidRPr="00A94DC7" w:rsidRDefault="00E11C49" w:rsidP="0056700D">
      <w:pPr>
        <w:spacing w:line="240" w:lineRule="auto"/>
        <w:rPr>
          <w:rFonts w:ascii="Hei" w:eastAsia="Hei"/>
        </w:rPr>
      </w:pPr>
    </w:p>
    <w:p w14:paraId="34E4DA9D" w14:textId="77777777" w:rsidR="00E11C49" w:rsidRPr="00A94DC7" w:rsidRDefault="00E11C49" w:rsidP="0056700D">
      <w:pPr>
        <w:spacing w:line="240" w:lineRule="auto"/>
        <w:rPr>
          <w:rFonts w:ascii="Hei" w:eastAsia="Hei"/>
        </w:rPr>
        <w:sectPr w:rsidR="00E11C49" w:rsidRPr="00A94DC7">
          <w:footerReference w:type="default" r:id="rId10"/>
          <w:pgSz w:w="12240" w:h="15840" w:code="1"/>
          <w:pgMar w:top="1440" w:right="1440" w:bottom="2160" w:left="1440" w:header="1296" w:footer="1296" w:gutter="0"/>
          <w:pgNumType w:fmt="lowerRoman" w:start="1"/>
          <w:cols w:space="720"/>
          <w:titlePg/>
          <w:docGrid w:linePitch="360"/>
        </w:sectPr>
      </w:pPr>
    </w:p>
    <w:bookmarkStart w:id="0" w:name="_Toc160763179" w:displacedByCustomXml="next"/>
    <w:sdt>
      <w:sdtPr>
        <w:rPr>
          <w:rFonts w:ascii="Hei" w:eastAsia="Hei" w:hint="eastAsia"/>
        </w:rPr>
        <w:alias w:val="职位"/>
        <w:tag w:val=""/>
        <w:id w:val="-104128095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14:paraId="4AA376A0" w14:textId="39247776" w:rsidR="00E11C49" w:rsidRPr="00A94DC7" w:rsidRDefault="00C43D0B" w:rsidP="0056700D">
          <w:pPr>
            <w:pStyle w:val="1"/>
            <w:spacing w:line="240" w:lineRule="auto"/>
            <w:rPr>
              <w:rFonts w:ascii="Hei" w:eastAsia="Hei"/>
            </w:rPr>
          </w:pPr>
          <w:proofErr w:type="spellStart"/>
          <w:r>
            <w:rPr>
              <w:rFonts w:ascii="Hei" w:eastAsia="Hei" w:hint="eastAsia"/>
            </w:rPr>
            <w:t>Mojing</w:t>
          </w:r>
          <w:proofErr w:type="spellEnd"/>
          <w:r>
            <w:rPr>
              <w:rFonts w:ascii="Hei" w:eastAsia="Hei" w:hint="eastAsia"/>
            </w:rPr>
            <w:t xml:space="preserve"> Project</w:t>
          </w:r>
          <w:r>
            <w:rPr>
              <w:rFonts w:ascii="Hei" w:eastAsia="Hei" w:hint="eastAsia"/>
            </w:rPr>
            <w:br/>
            <w:t>研发文档</w:t>
          </w:r>
        </w:p>
      </w:sdtContent>
    </w:sdt>
    <w:bookmarkEnd w:id="0" w:displacedByCustomXml="prev"/>
    <w:bookmarkStart w:id="1" w:name="_Toc160763180"/>
    <w:p w14:paraId="2C3A1C0C" w14:textId="3BE76B98" w:rsidR="003B57BA" w:rsidRPr="0095105D" w:rsidRDefault="008F2AAB" w:rsidP="0095105D">
      <w:pPr>
        <w:pStyle w:val="2"/>
        <w:spacing w:line="240" w:lineRule="auto"/>
        <w:rPr>
          <w:rFonts w:ascii="Hei" w:eastAsia="Hei"/>
          <w:color w:val="983620" w:themeColor="accent2"/>
          <w:sz w:val="24"/>
          <w:szCs w:val="24"/>
        </w:rPr>
      </w:pPr>
      <w:sdt>
        <w:sdtPr>
          <w:rPr>
            <w:rFonts w:ascii="Hei" w:eastAsia="Hei" w:hint="eastAsia"/>
            <w:color w:val="983620" w:themeColor="accent2"/>
            <w:sz w:val="24"/>
            <w:szCs w:val="24"/>
          </w:rPr>
          <w:alias w:val="Subtitle"/>
          <w:tag w:val=""/>
          <w:id w:val="1950805317"/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EndPr/>
        <w:sdtContent>
          <w:r w:rsidR="009C2CA0" w:rsidRPr="00C14C61">
            <w:rPr>
              <w:rFonts w:ascii="Hei" w:eastAsia="Hei"/>
              <w:color w:val="983620" w:themeColor="accent2"/>
              <w:sz w:val="24"/>
              <w:szCs w:val="24"/>
            </w:rPr>
            <w:t xml:space="preserve">     </w:t>
          </w:r>
        </w:sdtContent>
      </w:sdt>
      <w:bookmarkEnd w:id="1"/>
      <w:r w:rsidR="00386C77" w:rsidRPr="00C14C61">
        <w:rPr>
          <w:rFonts w:ascii="Hei" w:eastAsia="Hei" w:hint="eastAsia"/>
          <w:color w:val="983620" w:themeColor="accent2"/>
          <w:sz w:val="24"/>
          <w:szCs w:val="24"/>
        </w:rPr>
        <w:t xml:space="preserve"> </w:t>
      </w:r>
      <w:bookmarkStart w:id="2" w:name="_Toc160763181"/>
    </w:p>
    <w:bookmarkEnd w:id="2"/>
    <w:p w14:paraId="1323ED01" w14:textId="6CDBDCAE" w:rsidR="00C43D0B" w:rsidRPr="00FD63DE" w:rsidRDefault="00C43D0B" w:rsidP="00FD63DE">
      <w:pPr>
        <w:pStyle w:val="3"/>
        <w:rPr>
          <w:bCs w:val="0"/>
        </w:rPr>
      </w:pPr>
      <w:r>
        <w:rPr>
          <w:rFonts w:hint="eastAsia"/>
          <w:bCs w:val="0"/>
        </w:rPr>
        <w:t>数据概况</w:t>
      </w:r>
    </w:p>
    <w:p w14:paraId="79964049" w14:textId="602B8BB3" w:rsidR="00FD63DE" w:rsidRDefault="00FD63DE" w:rsidP="00FD63DE">
      <w:pPr>
        <w:jc w:val="center"/>
      </w:pPr>
      <w:r>
        <w:rPr>
          <w:noProof/>
        </w:rPr>
        <w:drawing>
          <wp:inline distT="0" distB="0" distL="0" distR="0" wp14:anchorId="620E296E" wp14:editId="33B65967">
            <wp:extent cx="4114800" cy="3869073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20" cy="387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3CBD" w14:textId="133F9792" w:rsidR="00BC738E" w:rsidRDefault="00BC738E" w:rsidP="00FD63DE">
      <w:pPr>
        <w:jc w:val="center"/>
      </w:pPr>
      <w:r>
        <w:rPr>
          <w:noProof/>
        </w:rPr>
        <w:drawing>
          <wp:inline distT="0" distB="0" distL="0" distR="0" wp14:anchorId="41F6A71D" wp14:editId="73D3F5BF">
            <wp:extent cx="5943600" cy="2925758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5274" w14:textId="77777777" w:rsidR="00E545D1" w:rsidRPr="00A94DC7" w:rsidRDefault="00E545D1" w:rsidP="00E545D1">
      <w:pPr>
        <w:pStyle w:val="3"/>
      </w:pPr>
      <w:bookmarkStart w:id="3" w:name="_Toc160763182"/>
      <w:r>
        <w:rPr>
          <w:rFonts w:hint="eastAsia"/>
        </w:rPr>
        <w:t>数据预处理</w:t>
      </w:r>
      <w:bookmarkEnd w:id="3"/>
    </w:p>
    <w:p w14:paraId="25879E58" w14:textId="5F2F7B01" w:rsidR="00BC738E" w:rsidRPr="00C43D0B" w:rsidRDefault="00E545D1" w:rsidP="00651531">
      <w:pPr>
        <w:spacing w:after="0"/>
      </w:pPr>
      <w:r>
        <w:rPr>
          <w:rFonts w:ascii="Hei" w:eastAsia="Hei" w:hint="eastAsia"/>
        </w:rPr>
        <w:t>对训练集</w:t>
      </w:r>
      <w:proofErr w:type="spellStart"/>
      <w:r>
        <w:rPr>
          <w:rFonts w:ascii="Hei" w:eastAsia="Hei" w:hint="eastAsia"/>
        </w:rPr>
        <w:t>MasterInfo</w:t>
      </w:r>
      <w:proofErr w:type="spellEnd"/>
      <w:r>
        <w:rPr>
          <w:rFonts w:ascii="Hei" w:eastAsia="Hei" w:hint="eastAsia"/>
        </w:rPr>
        <w:t>进行基本分析</w:t>
      </w:r>
      <w:r w:rsidR="00651531">
        <w:rPr>
          <w:rFonts w:ascii="Hei" w:eastAsia="Hei" w:hint="eastAsia"/>
        </w:rPr>
        <w:t>，获得空变量信息如下表所示：</w:t>
      </w:r>
    </w:p>
    <w:p w14:paraId="2C4EE6A7" w14:textId="5924A985" w:rsidR="00C14C61" w:rsidRDefault="00C14C61" w:rsidP="00CD2A1B">
      <w:pPr>
        <w:spacing w:after="0" w:line="240" w:lineRule="auto"/>
        <w:rPr>
          <w:rFonts w:ascii="Hei" w:eastAsia="Hei"/>
        </w:rPr>
      </w:pPr>
      <w:r>
        <w:rPr>
          <w:rFonts w:ascii="Hei" w:eastAsia="Hei"/>
          <w:noProof/>
        </w:rPr>
        <w:drawing>
          <wp:inline distT="0" distB="0" distL="0" distR="0" wp14:anchorId="60268E7F" wp14:editId="4497A255">
            <wp:extent cx="3200400" cy="1431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54" cy="14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966">
        <w:rPr>
          <w:rFonts w:ascii="Hei" w:eastAsia="Hei" w:hint="eastAsia"/>
        </w:rPr>
        <w:t xml:space="preserve">  </w:t>
      </w:r>
      <w:r w:rsidR="00420966">
        <w:rPr>
          <w:rFonts w:ascii="Hei" w:eastAsia="Hei"/>
          <w:noProof/>
        </w:rPr>
        <w:drawing>
          <wp:inline distT="0" distB="0" distL="0" distR="0" wp14:anchorId="6E883E29" wp14:editId="4AFB8961">
            <wp:extent cx="2413119" cy="1441286"/>
            <wp:effectExtent l="0" t="0" r="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20" cy="144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BC5B" w14:textId="655D0D28" w:rsidR="00CD2A1B" w:rsidRPr="00CD2A1B" w:rsidRDefault="00CD2A1B" w:rsidP="00420966">
      <w:pPr>
        <w:spacing w:line="240" w:lineRule="auto"/>
        <w:rPr>
          <w:rFonts w:ascii="Hei" w:eastAsia="Hei"/>
          <w:sz w:val="20"/>
          <w:szCs w:val="20"/>
        </w:rPr>
      </w:pPr>
      <w:r>
        <w:rPr>
          <w:rFonts w:ascii="Hei" w:eastAsia="Hei" w:hint="eastAsia"/>
        </w:rPr>
        <w:t xml:space="preserve">                              </w:t>
      </w:r>
      <w:r w:rsidRPr="00CD2A1B">
        <w:rPr>
          <w:rFonts w:ascii="Hei" w:eastAsia="Hei" w:hint="eastAsia"/>
          <w:sz w:val="20"/>
          <w:szCs w:val="20"/>
        </w:rPr>
        <w:t xml:space="preserve"> 表1                                  </w:t>
      </w:r>
      <w:r>
        <w:rPr>
          <w:rFonts w:ascii="Hei" w:eastAsia="Hei" w:hint="eastAsia"/>
          <w:sz w:val="20"/>
          <w:szCs w:val="20"/>
        </w:rPr>
        <w:t xml:space="preserve">             </w:t>
      </w:r>
      <w:r w:rsidRPr="00CD2A1B">
        <w:rPr>
          <w:rFonts w:ascii="Hei" w:eastAsia="Hei" w:hint="eastAsia"/>
          <w:sz w:val="20"/>
          <w:szCs w:val="20"/>
        </w:rPr>
        <w:t xml:space="preserve">                表2</w:t>
      </w:r>
    </w:p>
    <w:p w14:paraId="334AC759" w14:textId="35E3C474" w:rsidR="00651531" w:rsidRDefault="00B550A8" w:rsidP="00C14C61">
      <w:pPr>
        <w:spacing w:line="240" w:lineRule="auto"/>
        <w:rPr>
          <w:rFonts w:ascii="Hei" w:eastAsia="Hei"/>
        </w:rPr>
      </w:pPr>
      <w:r>
        <w:rPr>
          <w:rFonts w:ascii="Hei" w:eastAsia="Hei" w:hint="eastAsia"/>
        </w:rPr>
        <w:t>又对</w:t>
      </w:r>
      <w:r w:rsidR="002225A6">
        <w:rPr>
          <w:rFonts w:ascii="Hei" w:eastAsia="Hei" w:hint="eastAsia"/>
        </w:rPr>
        <w:t>各category字段进行统计，可以</w:t>
      </w:r>
      <w:r w:rsidR="00D60584">
        <w:rPr>
          <w:rFonts w:ascii="Hei" w:eastAsia="Hei" w:hint="eastAsia"/>
        </w:rPr>
        <w:t>获得</w:t>
      </w:r>
      <w:r w:rsidR="00A928D2">
        <w:rPr>
          <w:rFonts w:ascii="Hei" w:eastAsia="Hei" w:hint="eastAsia"/>
        </w:rPr>
        <w:t>多类别型字段</w:t>
      </w:r>
      <w:r w:rsidR="00A86A0E">
        <w:rPr>
          <w:rFonts w:ascii="Hei" w:eastAsia="Hei"/>
        </w:rPr>
        <w:t>(</w:t>
      </w:r>
      <w:r w:rsidR="00A86A0E">
        <w:rPr>
          <w:rFonts w:ascii="Hei" w:eastAsia="Hei" w:hint="eastAsia"/>
        </w:rPr>
        <w:t>50个类别以上</w:t>
      </w:r>
      <w:r w:rsidR="00A86A0E">
        <w:rPr>
          <w:rFonts w:ascii="Hei" w:eastAsia="Hei"/>
        </w:rPr>
        <w:t>)</w:t>
      </w:r>
      <w:r w:rsidR="009A3881">
        <w:rPr>
          <w:rFonts w:ascii="Hei" w:eastAsia="Hei" w:hint="eastAsia"/>
        </w:rPr>
        <w:t>，</w:t>
      </w:r>
      <w:r w:rsidR="00804E2E">
        <w:rPr>
          <w:rFonts w:ascii="Hei" w:eastAsia="Hei" w:hint="eastAsia"/>
        </w:rPr>
        <w:t>如表2所示。</w:t>
      </w:r>
      <w:r w:rsidR="00335404">
        <w:rPr>
          <w:rFonts w:ascii="Hei" w:eastAsia="Hei" w:hint="eastAsia"/>
        </w:rPr>
        <w:t>剔除掉所有空值大于50%</w:t>
      </w:r>
      <w:r w:rsidR="006173EB">
        <w:rPr>
          <w:rFonts w:ascii="Hei" w:eastAsia="Hei" w:hint="eastAsia"/>
        </w:rPr>
        <w:t>的列，把多类别字段同其它字段分开来构建模型。</w:t>
      </w:r>
    </w:p>
    <w:p w14:paraId="12F944AA" w14:textId="413F2061" w:rsidR="0056734A" w:rsidRPr="00A94DC7" w:rsidRDefault="0070788C" w:rsidP="0056734A">
      <w:pPr>
        <w:pStyle w:val="3"/>
      </w:pPr>
      <w:r>
        <w:rPr>
          <w:rFonts w:hint="eastAsia"/>
        </w:rPr>
        <w:t>建模</w:t>
      </w:r>
    </w:p>
    <w:p w14:paraId="7FCBFAA1" w14:textId="25109B7B" w:rsidR="0056734A" w:rsidRDefault="007077A5" w:rsidP="0056734A">
      <w:pPr>
        <w:spacing w:after="0"/>
        <w:rPr>
          <w:rFonts w:ascii="Hei" w:eastAsia="Hei"/>
        </w:rPr>
      </w:pPr>
      <w:r>
        <w:rPr>
          <w:rFonts w:ascii="Hei" w:eastAsia="Hei" w:hint="eastAsia"/>
        </w:rPr>
        <w:t>经调研和考虑，选用随机森林(Random Forest)方法对</w:t>
      </w:r>
      <w:proofErr w:type="spellStart"/>
      <w:r>
        <w:rPr>
          <w:rFonts w:ascii="Hei" w:eastAsia="Hei" w:hint="eastAsia"/>
        </w:rPr>
        <w:t>MasterInfo</w:t>
      </w:r>
      <w:proofErr w:type="spellEnd"/>
      <w:r>
        <w:rPr>
          <w:rFonts w:ascii="Hei" w:eastAsia="Hei" w:hint="eastAsia"/>
        </w:rPr>
        <w:t>进行建模</w:t>
      </w:r>
      <w:r w:rsidR="00BA0895">
        <w:rPr>
          <w:rFonts w:ascii="Hei" w:eastAsia="Hei" w:hint="eastAsia"/>
        </w:rPr>
        <w:t>。</w:t>
      </w:r>
      <w:r w:rsidR="006A6C85">
        <w:rPr>
          <w:rFonts w:ascii="Hei" w:eastAsia="Hei" w:hint="eastAsia"/>
        </w:rPr>
        <w:t>对列数</w:t>
      </w:r>
      <w:r w:rsidR="001C1E14">
        <w:rPr>
          <w:rFonts w:ascii="Hei" w:eastAsia="Hei" w:hint="eastAsia"/>
        </w:rPr>
        <w:t>固定数值</w:t>
      </w:r>
      <m:oMath>
        <m:sSub>
          <m:sSubPr>
            <m:ctrlPr>
              <w:rPr>
                <w:rFonts w:ascii="Cambria Math" w:eastAsia="Hei" w:hAnsi="Cambria Math"/>
                <w:i/>
              </w:rPr>
            </m:ctrlPr>
          </m:sSubPr>
          <m:e>
            <m:r>
              <w:rPr>
                <w:rFonts w:ascii="Cambria Math" w:eastAsia="Hei" w:hAnsi="Cambria Math"/>
              </w:rPr>
              <m:t>log</m:t>
            </m:r>
          </m:e>
          <m:sub>
            <m:r>
              <w:rPr>
                <w:rFonts w:ascii="Cambria Math" w:eastAsia="Hei" w:hAnsi="Cambria Math"/>
              </w:rPr>
              <m:t>2</m:t>
            </m:r>
          </m:sub>
        </m:sSub>
        <m:r>
          <w:rPr>
            <w:rFonts w:ascii="Cambria Math" w:eastAsia="Hei" w:hAnsi="Cambria Math"/>
          </w:rPr>
          <m:t>218≈8</m:t>
        </m:r>
      </m:oMath>
      <w:r w:rsidR="006A6C85">
        <w:rPr>
          <w:rFonts w:ascii="Hei" w:eastAsia="Hei" w:hint="eastAsia"/>
        </w:rPr>
        <w:t>进行采样，</w:t>
      </w:r>
      <w:r w:rsidR="00C32BAE">
        <w:rPr>
          <w:rFonts w:ascii="Hei" w:eastAsia="Hei" w:hint="eastAsia"/>
        </w:rPr>
        <w:t>对行进行有放回采样30000次，训练500个完全决策树模型进行集成</w:t>
      </w:r>
      <w:r w:rsidR="00DC4A5D">
        <w:rPr>
          <w:rFonts w:ascii="Hei" w:eastAsia="Hei" w:hint="eastAsia"/>
        </w:rPr>
        <w:t>。</w:t>
      </w:r>
    </w:p>
    <w:p w14:paraId="4F10B190" w14:textId="6C4314BA" w:rsidR="00203435" w:rsidRPr="00A94DC7" w:rsidRDefault="00203435" w:rsidP="00203435">
      <w:pPr>
        <w:pStyle w:val="3"/>
      </w:pPr>
      <w:r>
        <w:rPr>
          <w:rFonts w:hint="eastAsia"/>
        </w:rPr>
        <w:t>模</w:t>
      </w:r>
      <w:r w:rsidR="00176F6F">
        <w:rPr>
          <w:rFonts w:hint="eastAsia"/>
        </w:rPr>
        <w:t>型评估</w:t>
      </w:r>
    </w:p>
    <w:p w14:paraId="1B0AD24F" w14:textId="0FCBE7A6" w:rsidR="00203435" w:rsidRPr="00C43D0B" w:rsidRDefault="00AD3A33" w:rsidP="00203435">
      <w:pPr>
        <w:spacing w:after="0"/>
      </w:pPr>
      <w:r>
        <w:rPr>
          <w:rFonts w:ascii="Hei" w:eastAsia="Hei" w:hint="eastAsia"/>
        </w:rPr>
        <w:t>因测试集未给出label，因此只能对</w:t>
      </w:r>
      <w:r w:rsidR="00016A0E">
        <w:rPr>
          <w:rFonts w:ascii="Hei" w:eastAsia="Hei" w:hint="eastAsia"/>
        </w:rPr>
        <w:t>训练集</w:t>
      </w:r>
      <w:r>
        <w:rPr>
          <w:rFonts w:ascii="Hei" w:eastAsia="Hei" w:hint="eastAsia"/>
        </w:rPr>
        <w:t>进行模型好坏的初步估计</w:t>
      </w:r>
      <w:r w:rsidR="00016A0E">
        <w:rPr>
          <w:rFonts w:ascii="Hei" w:eastAsia="Hei" w:hint="eastAsia"/>
        </w:rPr>
        <w:t>，</w:t>
      </w:r>
      <w:r>
        <w:rPr>
          <w:rFonts w:ascii="Hei" w:eastAsia="Hei" w:hint="eastAsia"/>
        </w:rPr>
        <w:t>采用</w:t>
      </w:r>
      <w:r w:rsidR="00145810">
        <w:rPr>
          <w:rFonts w:ascii="Hei" w:eastAsia="Hei" w:hint="eastAsia"/>
        </w:rPr>
        <w:t>AUC</w:t>
      </w:r>
      <w:r>
        <w:rPr>
          <w:rFonts w:ascii="Hei" w:eastAsia="Hei" w:hint="eastAsia"/>
        </w:rPr>
        <w:t>来衡量模型好坏</w:t>
      </w:r>
      <w:r w:rsidR="00996620">
        <w:rPr>
          <w:rFonts w:ascii="Hei" w:eastAsia="Hei" w:hint="eastAsia"/>
        </w:rPr>
        <w:t>。</w:t>
      </w:r>
    </w:p>
    <w:p w14:paraId="201C951E" w14:textId="01CDABA4" w:rsidR="00AD3A33" w:rsidRDefault="00AD3A33" w:rsidP="0056700D">
      <w:pPr>
        <w:pStyle w:val="a0"/>
        <w:spacing w:line="240" w:lineRule="auto"/>
        <w:rPr>
          <w:rFonts w:ascii="Hei" w:eastAsia="Hei"/>
        </w:rPr>
      </w:pPr>
      <w:r>
        <w:rPr>
          <w:rFonts w:ascii="Hei" w:eastAsia="Hei" w:hint="eastAsia"/>
        </w:rPr>
        <w:t>第一版采用</w:t>
      </w:r>
      <w:proofErr w:type="spellStart"/>
      <w:r>
        <w:rPr>
          <w:rFonts w:ascii="Hei" w:eastAsia="Hei" w:hint="eastAsia"/>
        </w:rPr>
        <w:t>masterInfo</w:t>
      </w:r>
      <w:proofErr w:type="spellEnd"/>
      <w:r w:rsidR="002D3B87">
        <w:rPr>
          <w:rFonts w:ascii="Hei" w:eastAsia="Hei" w:hint="eastAsia"/>
        </w:rPr>
        <w:t>表中剔除大类别和多空值字段进行训练，</w:t>
      </w:r>
      <w:r w:rsidR="0071591D">
        <w:rPr>
          <w:rFonts w:ascii="Hei" w:eastAsia="Hei" w:hint="eastAsia"/>
        </w:rPr>
        <w:t>约1.7小时，</w:t>
      </w:r>
      <w:r>
        <w:rPr>
          <w:rFonts w:ascii="Hei" w:eastAsia="Hei" w:hint="eastAsia"/>
        </w:rPr>
        <w:t>AUC为0.5</w:t>
      </w:r>
      <w:r w:rsidR="00B545CB">
        <w:rPr>
          <w:rFonts w:ascii="Hei" w:eastAsia="Hei" w:hint="eastAsia"/>
        </w:rPr>
        <w:t>，其中recall＝0，说明严重</w:t>
      </w:r>
      <w:proofErr w:type="spellStart"/>
      <w:r w:rsidR="00B545CB">
        <w:rPr>
          <w:rFonts w:ascii="Hei" w:eastAsia="Hei" w:hint="eastAsia"/>
        </w:rPr>
        <w:t>underfitting</w:t>
      </w:r>
      <w:proofErr w:type="spellEnd"/>
      <w:r w:rsidR="0056700D" w:rsidRPr="00A94DC7">
        <w:rPr>
          <w:rFonts w:ascii="Hei" w:eastAsia="Hei" w:hint="eastAsia"/>
        </w:rPr>
        <w:t>。</w:t>
      </w:r>
    </w:p>
    <w:p w14:paraId="31E8B985" w14:textId="34BA2D22" w:rsidR="0056700D" w:rsidRDefault="00AD3A33" w:rsidP="008F2AAB">
      <w:pPr>
        <w:pStyle w:val="a0"/>
        <w:spacing w:after="0" w:line="240" w:lineRule="auto"/>
        <w:ind w:left="357" w:hanging="357"/>
        <w:rPr>
          <w:rFonts w:ascii="Hei" w:eastAsia="Hei"/>
        </w:rPr>
      </w:pPr>
      <w:r>
        <w:rPr>
          <w:rFonts w:ascii="Hei" w:eastAsia="Hei" w:hint="eastAsia"/>
        </w:rPr>
        <w:t>第二版根据第一版random forest结果，获得</w:t>
      </w:r>
      <w:r w:rsidR="002D3B87">
        <w:rPr>
          <w:rFonts w:ascii="Hei" w:eastAsia="Hei" w:hint="eastAsia"/>
        </w:rPr>
        <w:t>对target为1的重要字段，并进一步剔除不重要字段进行训练，</w:t>
      </w:r>
      <w:r w:rsidR="0071591D">
        <w:rPr>
          <w:rFonts w:ascii="Hei" w:eastAsia="Hei" w:hint="eastAsia"/>
        </w:rPr>
        <w:t>约34分钟，</w:t>
      </w:r>
      <w:r w:rsidR="002D3B87">
        <w:rPr>
          <w:rFonts w:ascii="Hei" w:eastAsia="Hei" w:hint="eastAsia"/>
        </w:rPr>
        <w:t>AUC为1</w:t>
      </w:r>
      <w:r w:rsidR="00365F16">
        <w:rPr>
          <w:rFonts w:ascii="Hei" w:eastAsia="Hei" w:hint="eastAsia"/>
        </w:rPr>
        <w:t>，说明</w:t>
      </w:r>
      <w:proofErr w:type="spellStart"/>
      <w:r w:rsidR="00365F16">
        <w:rPr>
          <w:rFonts w:ascii="Hei" w:eastAsia="Hei" w:hint="eastAsia"/>
        </w:rPr>
        <w:t>overfitting</w:t>
      </w:r>
      <w:proofErr w:type="spellEnd"/>
      <w:r w:rsidR="002D3B87">
        <w:rPr>
          <w:rFonts w:ascii="Hei" w:eastAsia="Hei" w:hint="eastAsia"/>
        </w:rPr>
        <w:t>。</w:t>
      </w:r>
    </w:p>
    <w:p w14:paraId="697EB6C1" w14:textId="250F2671" w:rsidR="00563844" w:rsidRDefault="00563844" w:rsidP="008F2AAB">
      <w:pPr>
        <w:spacing w:after="0" w:line="240" w:lineRule="auto"/>
        <w:jc w:val="center"/>
        <w:rPr>
          <w:rFonts w:ascii="Hei" w:eastAsia="Hei"/>
        </w:rPr>
      </w:pPr>
      <w:r>
        <w:rPr>
          <w:rFonts w:ascii="Hei" w:eastAsia="Hei"/>
          <w:noProof/>
        </w:rPr>
        <w:drawing>
          <wp:inline distT="0" distB="0" distL="0" distR="0" wp14:anchorId="0ACE07F0" wp14:editId="758F69B4">
            <wp:extent cx="2857500" cy="2938786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94" cy="293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A0A">
        <w:rPr>
          <w:rFonts w:ascii="Hei" w:eastAsia="Hei" w:hint="eastAsia"/>
        </w:rPr>
        <w:t xml:space="preserve">  </w:t>
      </w:r>
      <w:r w:rsidR="00F80A0A">
        <w:rPr>
          <w:rFonts w:ascii="Hei" w:eastAsia="Hei"/>
          <w:noProof/>
        </w:rPr>
        <w:drawing>
          <wp:inline distT="0" distB="0" distL="0" distR="0" wp14:anchorId="1540AC1D" wp14:editId="318060D2">
            <wp:extent cx="2836485" cy="2917416"/>
            <wp:effectExtent l="0" t="0" r="889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087" cy="291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F069" w14:textId="567534BC" w:rsidR="00C10B87" w:rsidRDefault="008F2AAB" w:rsidP="00F80A0A">
      <w:pPr>
        <w:spacing w:line="240" w:lineRule="auto"/>
        <w:jc w:val="center"/>
        <w:rPr>
          <w:rFonts w:ascii="Hei" w:eastAsia="Hei" w:hint="eastAsia"/>
        </w:rPr>
      </w:pPr>
      <w:r>
        <w:rPr>
          <w:rFonts w:ascii="Hei" w:eastAsia="Hei"/>
          <w:noProof/>
        </w:rPr>
        <w:drawing>
          <wp:inline distT="0" distB="0" distL="0" distR="0" wp14:anchorId="6CB6542E" wp14:editId="378328F7">
            <wp:extent cx="2519274" cy="2632538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77" cy="263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186B0AF2" w14:textId="77777777" w:rsidR="008F2AAB" w:rsidRPr="008F2AAB" w:rsidRDefault="008F2AAB" w:rsidP="008F2AAB">
      <w:pPr>
        <w:pStyle w:val="a0"/>
        <w:spacing w:line="240" w:lineRule="auto"/>
        <w:rPr>
          <w:rFonts w:ascii="Hei" w:eastAsia="Hei" w:hint="eastAsia"/>
        </w:rPr>
      </w:pPr>
      <w:r>
        <w:rPr>
          <w:rFonts w:ascii="Hei" w:eastAsia="Hei" w:hint="eastAsia"/>
        </w:rPr>
        <w:t>第三版把training data分割成两部分(训练集和数据集为3:1)，进行多次验证计算，平均每次约25分钟，AUC分别为68.9，</w:t>
      </w:r>
    </w:p>
    <w:p w14:paraId="4105D938" w14:textId="77777777" w:rsidR="008F2AAB" w:rsidRDefault="008F2AAB" w:rsidP="00F80A0A">
      <w:pPr>
        <w:spacing w:line="240" w:lineRule="auto"/>
        <w:jc w:val="center"/>
        <w:rPr>
          <w:rFonts w:ascii="Hei" w:eastAsia="Hei" w:hint="eastAsia"/>
        </w:rPr>
      </w:pPr>
    </w:p>
    <w:p w14:paraId="4E2D1B0C" w14:textId="17E0A4BD" w:rsidR="00AD3A33" w:rsidRPr="00AD3A33" w:rsidRDefault="008D3073" w:rsidP="00AD3A33">
      <w:pPr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您可以选择在每一栏放置不同的要点或主题，如品质及数值。请记住这些要点必须要与折页册首页的介绍文字相结合。</w:t>
      </w:r>
    </w:p>
    <w:p w14:paraId="6AF19F7A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 xml:space="preserve">当读者打开折页册时，这将是他们最先看到的文字，此处是简短扼要地摘要您所提供之产品或服务的好位置。 </w:t>
      </w:r>
    </w:p>
    <w:p w14:paraId="52800873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请务必让简介的范围保持精简，如此您才能在折页册的有限篇幅中充分涵盖您所提出的概念。</w:t>
      </w:r>
    </w:p>
    <w:p w14:paraId="14D10ACF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有几种方式可以组织折页册的内容。您可以选择在每一栏放置不同的要点或主题，如品质及数值。请记住这些要点必须要与折页册首页的介绍文字相结合。</w:t>
      </w:r>
    </w:p>
    <w:p w14:paraId="3298514F" w14:textId="77777777" w:rsidR="00E11C49" w:rsidRPr="00A94DC7" w:rsidRDefault="008D3073" w:rsidP="006C0FB0">
      <w:pPr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此区域可用来提供您希望读者采取之下一步骤的清楚指示。可能是您要他们拨打的电话号码、希望他们造访的网站，或是希望他们填写的资讯。无论如何，这份资讯应该要清楚、简短并能提供读者继续往下阅读的动机。</w:t>
      </w:r>
    </w:p>
    <w:sdt>
      <w:sdtPr>
        <w:rPr>
          <w:rFonts w:ascii="Hei" w:eastAsia="Hei" w:hAnsiTheme="minorHAnsi" w:hint="eastAsia"/>
          <w:color w:val="auto"/>
          <w:sz w:val="24"/>
        </w:rPr>
        <w:id w:val="-1117906340"/>
        <w:docPartObj>
          <w:docPartGallery w:val="Bibliographies"/>
          <w:docPartUnique/>
        </w:docPartObj>
      </w:sdtPr>
      <w:sdtEndPr/>
      <w:sdtContent>
        <w:p w14:paraId="187420B0" w14:textId="77777777" w:rsidR="00E11C49" w:rsidRPr="00A94DC7" w:rsidRDefault="008D3073" w:rsidP="0056700D">
          <w:pPr>
            <w:pStyle w:val="Appendix"/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lang w:val="zh-CN"/>
            </w:rPr>
            <w:t>参考文献</w:t>
          </w:r>
        </w:p>
        <w:p w14:paraId="3A16C360" w14:textId="77777777" w:rsidR="008D3073" w:rsidRPr="00A94DC7" w:rsidRDefault="008F2AAB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  <w:sdt>
            <w:sdtPr>
              <w:rPr>
                <w:rFonts w:ascii="Hei" w:eastAsia="Hei" w:hint="eastAsia"/>
              </w:rPr>
              <w:id w:val="111145805"/>
              <w:bibliography/>
            </w:sdtPr>
            <w:sdtEndPr/>
            <w:sdtContent>
              <w:r w:rsidR="008D3073" w:rsidRPr="00A94DC7">
                <w:rPr>
                  <w:rFonts w:ascii="Hei" w:eastAsia="Hei" w:hint="eastAsia"/>
                </w:rPr>
                <w:t>姓，（日期）</w:t>
              </w:r>
              <w:r w:rsidR="008D3073" w:rsidRPr="00A94DC7">
                <w:rPr>
                  <w:rFonts w:ascii="Hei" w:eastAsia="Hei" w:hint="eastAsia"/>
                  <w:i/>
                </w:rPr>
                <w:t>书籍</w:t>
              </w:r>
              <w:r w:rsidR="008D3073" w:rsidRPr="00A94DC7">
                <w:rPr>
                  <w:rFonts w:ascii="Hei" w:eastAsia="Hei" w:hint="eastAsia"/>
                </w:rPr>
                <w:t>，页码。</w:t>
              </w:r>
            </w:sdtContent>
          </w:sdt>
        </w:p>
        <w:p w14:paraId="1651FFA3" w14:textId="77777777" w:rsidR="008D3073" w:rsidRPr="00A94DC7" w:rsidRDefault="008F2AAB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  <w:sdt>
            <w:sdtPr>
              <w:rPr>
                <w:rFonts w:ascii="Hei" w:eastAsia="Hei" w:hint="eastAsia"/>
              </w:rPr>
              <w:id w:val="17296925"/>
              <w:bibliography/>
            </w:sdtPr>
            <w:sdtEndPr/>
            <w:sdtContent>
              <w:r w:rsidR="008D3073" w:rsidRPr="00A94DC7">
                <w:rPr>
                  <w:rFonts w:ascii="Hei" w:eastAsia="Hei" w:hint="eastAsia"/>
                </w:rPr>
                <w:t>姓，（日期）</w:t>
              </w:r>
              <w:r w:rsidR="008D3073" w:rsidRPr="00A94DC7">
                <w:rPr>
                  <w:rFonts w:ascii="Hei" w:eastAsia="Hei" w:hint="eastAsia"/>
                  <w:i/>
                </w:rPr>
                <w:t>书籍</w:t>
              </w:r>
              <w:r w:rsidR="008D3073" w:rsidRPr="00A94DC7">
                <w:rPr>
                  <w:rFonts w:ascii="Hei" w:eastAsia="Hei" w:hint="eastAsia"/>
                </w:rPr>
                <w:t>，页码。</w:t>
              </w:r>
            </w:sdtContent>
          </w:sdt>
        </w:p>
        <w:sdt>
          <w:sdtPr>
            <w:rPr>
              <w:rFonts w:ascii="Hei" w:eastAsia="Hei" w:hint="eastAsia"/>
            </w:rPr>
            <w:id w:val="17296928"/>
            <w:bibliography/>
          </w:sdtPr>
          <w:sdtEndPr/>
          <w:sdtContent>
            <w:p w14:paraId="62C8C7CF" w14:textId="77777777" w:rsidR="008D3073" w:rsidRPr="00A94DC7" w:rsidRDefault="008D3073" w:rsidP="0056700D">
              <w:pPr>
                <w:pStyle w:val="af3"/>
                <w:spacing w:line="240" w:lineRule="auto"/>
                <w:ind w:left="720" w:hanging="720"/>
                <w:rPr>
                  <w:rFonts w:ascii="Hei" w:eastAsia="Hei"/>
                </w:rPr>
              </w:pPr>
              <w:r w:rsidRPr="00A94DC7">
                <w:rPr>
                  <w:rFonts w:ascii="Hei" w:eastAsia="Hei" w:hint="eastAsia"/>
                </w:rPr>
                <w:t>姓，（日期）</w:t>
              </w:r>
              <w:r w:rsidRPr="00A94DC7">
                <w:rPr>
                  <w:rFonts w:ascii="Hei" w:eastAsia="Hei" w:hint="eastAsia"/>
                  <w:i/>
                </w:rPr>
                <w:t>书籍</w:t>
              </w:r>
              <w:r w:rsidRPr="00A94DC7">
                <w:rPr>
                  <w:rFonts w:ascii="Hei" w:eastAsia="Hei" w:hint="eastAsia"/>
                </w:rPr>
                <w:t>，页码。</w:t>
              </w:r>
            </w:p>
          </w:sdtContent>
        </w:sdt>
        <w:p w14:paraId="4BA647DC" w14:textId="77777777" w:rsidR="00E11C49" w:rsidRPr="00A94DC7" w:rsidRDefault="008F2AAB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</w:p>
      </w:sdtContent>
    </w:sdt>
    <w:sectPr w:rsidR="00E11C49" w:rsidRPr="00A94DC7" w:rsidSect="00E11C49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440" w:bottom="2160" w:left="1440" w:header="1296" w:footer="1296" w:gutter="0"/>
      <w:pgNumType w:start="1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DCB0C6" w14:textId="77777777" w:rsidR="00AD3A33" w:rsidRDefault="00AD3A33" w:rsidP="00FF2478">
      <w:pPr>
        <w:spacing w:after="0" w:line="240" w:lineRule="auto"/>
      </w:pPr>
      <w:r>
        <w:separator/>
      </w:r>
    </w:p>
  </w:endnote>
  <w:endnote w:type="continuationSeparator" w:id="0">
    <w:p w14:paraId="7868F111" w14:textId="77777777" w:rsidR="00AD3A33" w:rsidRDefault="00AD3A33" w:rsidP="00FF2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AD3A33" w:rsidRPr="00A94DC7" w14:paraId="4B00C41C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17296909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0FA24998" w14:textId="5D5E9B15" w:rsidR="00AD3A33" w:rsidRPr="00A94DC7" w:rsidRDefault="00AD3A33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5FEE10A0" w14:textId="77777777" w:rsidR="00AD3A33" w:rsidRPr="00A94DC7" w:rsidRDefault="00AD3A33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>页</w:instrText>
          </w:r>
          <w:r w:rsidRPr="00A94DC7">
            <w:rPr>
              <w:rFonts w:ascii="Hei" w:eastAsia="Hei" w:hint="eastAsia"/>
            </w:rPr>
            <w:fldChar w:fldCharType="separate"/>
          </w:r>
          <w:r w:rsidRPr="00A94DC7">
            <w:rPr>
              <w:rFonts w:ascii="Hei" w:eastAsia="Hei" w:hint="eastAsia"/>
              <w:noProof/>
              <w:lang w:val="zh-CN"/>
            </w:rPr>
            <w:t>ii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777034EB" w14:textId="77777777" w:rsidR="00AD3A33" w:rsidRPr="00A94DC7" w:rsidRDefault="00AD3A33" w:rsidP="00FF2478">
    <w:pPr>
      <w:pStyle w:val="a6"/>
      <w:rPr>
        <w:rFonts w:ascii="Hei" w:eastAsia="Hei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AD3A33" w:rsidRPr="00A94DC7" w14:paraId="149D506B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1E2A1752" w14:textId="583934A5" w:rsidR="00AD3A33" w:rsidRPr="00A94DC7" w:rsidRDefault="00AD3A33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4FCD5E09" w14:textId="77777777" w:rsidR="00AD3A33" w:rsidRPr="00A94DC7" w:rsidRDefault="00AD3A33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 xml:space="preserve"> Page </w:instrText>
          </w:r>
          <w:r w:rsidRPr="00A94DC7">
            <w:rPr>
              <w:rFonts w:ascii="Hei" w:eastAsia="Hei" w:hint="eastAsia"/>
            </w:rPr>
            <w:fldChar w:fldCharType="separate"/>
          </w:r>
          <w:r w:rsidR="008F2AAB">
            <w:rPr>
              <w:rFonts w:ascii="Hei" w:eastAsia="Hei"/>
              <w:noProof/>
            </w:rPr>
            <w:t>3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7222E7D8" w14:textId="77777777" w:rsidR="00AD3A33" w:rsidRPr="00A94DC7" w:rsidRDefault="00AD3A33" w:rsidP="00FF2478">
    <w:pPr>
      <w:pStyle w:val="a6"/>
      <w:rPr>
        <w:rFonts w:ascii="Hei" w:eastAsia="Hei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AD3A33" w:rsidRPr="00A94DC7" w14:paraId="45399164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6108BA44" w14:textId="16BC7CA6" w:rsidR="00AD3A33" w:rsidRPr="00A94DC7" w:rsidRDefault="00AD3A33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26DE9CFE" w14:textId="77777777" w:rsidR="00AD3A33" w:rsidRPr="00A94DC7" w:rsidRDefault="00AD3A33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>页</w:instrText>
          </w:r>
          <w:r w:rsidRPr="00A94DC7">
            <w:rPr>
              <w:rFonts w:ascii="Hei" w:eastAsia="Hei" w:hint="eastAsia"/>
            </w:rPr>
            <w:fldChar w:fldCharType="separate"/>
          </w:r>
          <w:r w:rsidRPr="00A94DC7">
            <w:rPr>
              <w:rFonts w:ascii="Hei" w:eastAsia="Hei" w:hint="eastAsia"/>
              <w:noProof/>
              <w:lang w:val="zh-CN"/>
            </w:rPr>
            <w:t>1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4C8B905B" w14:textId="77777777" w:rsidR="00AD3A33" w:rsidRPr="00A94DC7" w:rsidRDefault="00AD3A33" w:rsidP="00FF2478">
    <w:pPr>
      <w:pStyle w:val="a6"/>
      <w:rPr>
        <w:rFonts w:ascii="Hei" w:eastAsia="Hei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D83D07" w14:textId="77777777" w:rsidR="00AD3A33" w:rsidRDefault="00AD3A33" w:rsidP="00FF2478">
      <w:pPr>
        <w:spacing w:after="0" w:line="240" w:lineRule="auto"/>
      </w:pPr>
      <w:r>
        <w:separator/>
      </w:r>
    </w:p>
  </w:footnote>
  <w:footnote w:type="continuationSeparator" w:id="0">
    <w:p w14:paraId="26E98DA0" w14:textId="77777777" w:rsidR="00AD3A33" w:rsidRDefault="00AD3A33" w:rsidP="00FF2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0CE91" w14:textId="77777777" w:rsidR="00AD3A33" w:rsidRDefault="00AD3A33">
    <w:pPr>
      <w:pStyle w:val="a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D81B3" w14:textId="77777777" w:rsidR="00AD3A33" w:rsidRPr="00A94DC7" w:rsidRDefault="00AD3A33" w:rsidP="00FF2478">
    <w:pPr>
      <w:pStyle w:val="Header-FooterRight"/>
      <w:rPr>
        <w:rFonts w:ascii="Hei" w:eastAsia="Hei"/>
      </w:rPr>
    </w:pP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>PLACEHOLDER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>IF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 xml:space="preserve"> USERNAME </w:instrText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  <w:noProof/>
      </w:rPr>
      <w:fldChar w:fldCharType="end"/>
    </w:r>
    <w:r w:rsidRPr="00A94DC7">
      <w:rPr>
        <w:rFonts w:ascii="Hei" w:eastAsia="Hei" w:hint="eastAsia"/>
      </w:rPr>
      <w:instrText>=“” “[您的姓名]”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 xml:space="preserve"> USERNAME </w:instrText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  <w:noProof/>
      </w:rPr>
      <w:fldChar w:fldCharType="end"/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</w:rPr>
      <w:fldChar w:fldCharType="end"/>
    </w:r>
    <w:r w:rsidRPr="00A94DC7">
      <w:rPr>
        <w:rFonts w:ascii="Hei" w:eastAsia="Hei" w:hint="eastAsia"/>
      </w:rPr>
      <w:instrText>\* MERGEFORMAT</w:instrText>
    </w:r>
    <w:r w:rsidRPr="00A94DC7">
      <w:rPr>
        <w:rFonts w:ascii="Hei" w:eastAsia="Hei" w:hint="eastAsia"/>
      </w:rPr>
      <w:fldChar w:fldCharType="separate"/>
    </w:r>
    <w:r w:rsidR="008F2AAB" w:rsidRPr="008F2AAB">
      <w:rPr>
        <w:rFonts w:ascii="Hei" w:eastAsia="Hei"/>
        <w:b/>
        <w:bCs/>
      </w:rPr>
      <w:t>Davy</w:t>
    </w:r>
    <w:r w:rsidR="008F2AAB">
      <w:rPr>
        <w:rFonts w:ascii="Hei" w:eastAsia="Hei"/>
        <w:noProof/>
      </w:rPr>
      <w:t xml:space="preserve"> Zhu</w:t>
    </w:r>
    <w:r w:rsidRPr="00A94DC7">
      <w:rPr>
        <w:rFonts w:ascii="Hei" w:eastAsia="Hei" w:hint="eastAsia"/>
      </w:rPr>
      <w:fldChar w:fldCharType="end"/>
    </w:r>
  </w:p>
  <w:p w14:paraId="14459BA1" w14:textId="0CE7A003" w:rsidR="00AD3A33" w:rsidRPr="00A94DC7" w:rsidRDefault="00AD3A33" w:rsidP="00FF2478">
    <w:pPr>
      <w:pStyle w:val="Header-FooterRight"/>
      <w:rPr>
        <w:rFonts w:ascii="Hei" w:eastAsia="Hei"/>
      </w:rPr>
    </w:pPr>
    <w:r>
      <w:rPr>
        <w:rFonts w:ascii="Hei" w:eastAsia="Hei" w:hint="eastAsia"/>
      </w:rPr>
      <w:t>SH</w:t>
    </w:r>
    <w:r w:rsidRPr="00A94DC7">
      <w:rPr>
        <w:rFonts w:ascii="Hei" w:eastAsia="Hei" w:hint="eastAsia"/>
      </w:rPr>
      <w:br/>
    </w:r>
    <w:r w:rsidRPr="00C43D0B">
      <w:rPr>
        <w:rFonts w:ascii="Hei" w:eastAsia="Hei"/>
      </w:rPr>
      <w:t>DreamStudio</w:t>
    </w:r>
    <w:r w:rsidRPr="00A94DC7">
      <w:rPr>
        <w:rFonts w:ascii="Hei" w:eastAsia="Hei" w:hint="eastAsia"/>
      </w:rPr>
      <w:br/>
    </w:r>
    <w:r>
      <w:rPr>
        <w:rFonts w:ascii="Hei" w:eastAsia="Hei"/>
      </w:rPr>
      <w:t>April 4,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0A3CA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>
    <w:nsid w:val="FFFFFF89"/>
    <w:multiLevelType w:val="singleLevel"/>
    <w:tmpl w:val="2ADA3A6C"/>
    <w:lvl w:ilvl="0">
      <w:start w:val="1"/>
      <w:numFmt w:val="bullet"/>
      <w:pStyle w:val="a0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2">
    <w:nsid w:val="3D97044F"/>
    <w:multiLevelType w:val="hybridMultilevel"/>
    <w:tmpl w:val="E40076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attachedTemplate r:id="rId1"/>
  <w:defaultTabStop w:val="720"/>
  <w:characterSpacingControl w:val="doNotCompress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8DD"/>
    <w:rsid w:val="00007E9D"/>
    <w:rsid w:val="00007FF9"/>
    <w:rsid w:val="00015F26"/>
    <w:rsid w:val="00016A0E"/>
    <w:rsid w:val="00061699"/>
    <w:rsid w:val="000F4B19"/>
    <w:rsid w:val="001121C4"/>
    <w:rsid w:val="00133CEF"/>
    <w:rsid w:val="00145810"/>
    <w:rsid w:val="00176640"/>
    <w:rsid w:val="00176F6F"/>
    <w:rsid w:val="00186871"/>
    <w:rsid w:val="001B0153"/>
    <w:rsid w:val="001C1E14"/>
    <w:rsid w:val="00203435"/>
    <w:rsid w:val="00211547"/>
    <w:rsid w:val="002225A6"/>
    <w:rsid w:val="00272582"/>
    <w:rsid w:val="0028577B"/>
    <w:rsid w:val="002A64AD"/>
    <w:rsid w:val="002C0CC2"/>
    <w:rsid w:val="002C77E7"/>
    <w:rsid w:val="002D3B87"/>
    <w:rsid w:val="0030143F"/>
    <w:rsid w:val="00335404"/>
    <w:rsid w:val="00351CDD"/>
    <w:rsid w:val="00365F16"/>
    <w:rsid w:val="00386C77"/>
    <w:rsid w:val="003B57BA"/>
    <w:rsid w:val="004024A6"/>
    <w:rsid w:val="00420966"/>
    <w:rsid w:val="00425D1C"/>
    <w:rsid w:val="00432FA7"/>
    <w:rsid w:val="00467338"/>
    <w:rsid w:val="004F7A32"/>
    <w:rsid w:val="005013CC"/>
    <w:rsid w:val="005428BA"/>
    <w:rsid w:val="00563844"/>
    <w:rsid w:val="005641CB"/>
    <w:rsid w:val="0056700D"/>
    <w:rsid w:val="0056734A"/>
    <w:rsid w:val="00580E91"/>
    <w:rsid w:val="00584A41"/>
    <w:rsid w:val="006173EB"/>
    <w:rsid w:val="006301A3"/>
    <w:rsid w:val="006360BD"/>
    <w:rsid w:val="006479E8"/>
    <w:rsid w:val="00651531"/>
    <w:rsid w:val="00651704"/>
    <w:rsid w:val="006832EE"/>
    <w:rsid w:val="00694EA0"/>
    <w:rsid w:val="006A6C85"/>
    <w:rsid w:val="006C0FB0"/>
    <w:rsid w:val="007077A5"/>
    <w:rsid w:val="0070788C"/>
    <w:rsid w:val="0071591D"/>
    <w:rsid w:val="00752A65"/>
    <w:rsid w:val="007925D9"/>
    <w:rsid w:val="007A615D"/>
    <w:rsid w:val="007E09F1"/>
    <w:rsid w:val="00804E2E"/>
    <w:rsid w:val="00840C05"/>
    <w:rsid w:val="00875F4A"/>
    <w:rsid w:val="00883099"/>
    <w:rsid w:val="008B0358"/>
    <w:rsid w:val="008D3073"/>
    <w:rsid w:val="008D48E8"/>
    <w:rsid w:val="008F2AAB"/>
    <w:rsid w:val="008F66BA"/>
    <w:rsid w:val="00927842"/>
    <w:rsid w:val="0095105D"/>
    <w:rsid w:val="009751A6"/>
    <w:rsid w:val="00996620"/>
    <w:rsid w:val="009A3881"/>
    <w:rsid w:val="009C2CA0"/>
    <w:rsid w:val="009E6150"/>
    <w:rsid w:val="00A03A4E"/>
    <w:rsid w:val="00A2320E"/>
    <w:rsid w:val="00A26914"/>
    <w:rsid w:val="00A5054F"/>
    <w:rsid w:val="00A662C2"/>
    <w:rsid w:val="00A86A0E"/>
    <w:rsid w:val="00A928D2"/>
    <w:rsid w:val="00A94DC7"/>
    <w:rsid w:val="00AB53A1"/>
    <w:rsid w:val="00AD3A33"/>
    <w:rsid w:val="00AD6A86"/>
    <w:rsid w:val="00AE5AA1"/>
    <w:rsid w:val="00AF7BCE"/>
    <w:rsid w:val="00B545CB"/>
    <w:rsid w:val="00B550A8"/>
    <w:rsid w:val="00B55D9A"/>
    <w:rsid w:val="00B862E0"/>
    <w:rsid w:val="00B87B41"/>
    <w:rsid w:val="00B926A9"/>
    <w:rsid w:val="00BA0895"/>
    <w:rsid w:val="00BA1D21"/>
    <w:rsid w:val="00BC4742"/>
    <w:rsid w:val="00BC738E"/>
    <w:rsid w:val="00BD4DE2"/>
    <w:rsid w:val="00BE1A15"/>
    <w:rsid w:val="00BE28DD"/>
    <w:rsid w:val="00C10B87"/>
    <w:rsid w:val="00C129B7"/>
    <w:rsid w:val="00C14C61"/>
    <w:rsid w:val="00C2137B"/>
    <w:rsid w:val="00C32BAE"/>
    <w:rsid w:val="00C43D0B"/>
    <w:rsid w:val="00C54E85"/>
    <w:rsid w:val="00CD2A1B"/>
    <w:rsid w:val="00CF1CE5"/>
    <w:rsid w:val="00D016E3"/>
    <w:rsid w:val="00D4728A"/>
    <w:rsid w:val="00D60584"/>
    <w:rsid w:val="00D61780"/>
    <w:rsid w:val="00D73B82"/>
    <w:rsid w:val="00DB0B5B"/>
    <w:rsid w:val="00DB2738"/>
    <w:rsid w:val="00DC4A5D"/>
    <w:rsid w:val="00DC66AD"/>
    <w:rsid w:val="00DC7AF8"/>
    <w:rsid w:val="00DD0CF9"/>
    <w:rsid w:val="00E0425A"/>
    <w:rsid w:val="00E11C49"/>
    <w:rsid w:val="00E1322B"/>
    <w:rsid w:val="00E153CB"/>
    <w:rsid w:val="00E545D1"/>
    <w:rsid w:val="00E636E7"/>
    <w:rsid w:val="00EC2EFF"/>
    <w:rsid w:val="00F53428"/>
    <w:rsid w:val="00F659A1"/>
    <w:rsid w:val="00F80A0A"/>
    <w:rsid w:val="00FC192D"/>
    <w:rsid w:val="00FC3DB9"/>
    <w:rsid w:val="00FC7980"/>
    <w:rsid w:val="00FD63DE"/>
    <w:rsid w:val="00FF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07A0E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paragraph" w:styleId="2">
    <w:name w:val="heading 2"/>
    <w:basedOn w:val="a1"/>
    <w:next w:val="a1"/>
    <w:link w:val="20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3">
    <w:name w:val="heading 3"/>
    <w:basedOn w:val="a1"/>
    <w:next w:val="a1"/>
    <w:link w:val="30"/>
    <w:uiPriority w:val="1"/>
    <w:qFormat/>
    <w:rsid w:val="006C0FB0"/>
    <w:pPr>
      <w:keepNext/>
      <w:keepLines/>
      <w:spacing w:before="280" w:after="0" w:line="240" w:lineRule="auto"/>
      <w:outlineLvl w:val="2"/>
    </w:pPr>
    <w:rPr>
      <w:rFonts w:ascii="Hei" w:eastAsia="Hei" w:hAnsiTheme="majorHAnsi" w:cstheme="majorBidi"/>
      <w:bCs/>
      <w:color w:val="983620" w:themeColor="accent2"/>
    </w:rPr>
  </w:style>
  <w:style w:type="paragraph" w:styleId="4">
    <w:name w:val="heading 4"/>
    <w:basedOn w:val="a1"/>
    <w:next w:val="a1"/>
    <w:link w:val="40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6">
    <w:name w:val="heading 6"/>
    <w:basedOn w:val="a1"/>
    <w:next w:val="a1"/>
    <w:link w:val="60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7">
    <w:name w:val="heading 7"/>
    <w:basedOn w:val="a1"/>
    <w:next w:val="a1"/>
    <w:link w:val="70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8">
    <w:name w:val="heading 8"/>
    <w:basedOn w:val="a1"/>
    <w:next w:val="a1"/>
    <w:link w:val="80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9">
    <w:name w:val="heading 9"/>
    <w:basedOn w:val="a1"/>
    <w:next w:val="a1"/>
    <w:link w:val="90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pPr>
      <w:spacing w:after="0" w:line="240" w:lineRule="auto"/>
    </w:pPr>
    <w:rPr>
      <w:sz w:val="12"/>
    </w:rPr>
  </w:style>
  <w:style w:type="paragraph" w:styleId="a7">
    <w:name w:val="Balloon Text"/>
    <w:basedOn w:val="a1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字符"/>
    <w:basedOn w:val="a2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Title"/>
    <w:basedOn w:val="a1"/>
    <w:next w:val="a1"/>
    <w:link w:val="aa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aa">
    <w:name w:val="标题字符"/>
    <w:basedOn w:val="a2"/>
    <w:link w:val="a9"/>
    <w:uiPriority w:val="1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ab">
    <w:name w:val="Placeholder Text"/>
    <w:basedOn w:val="a2"/>
    <w:uiPriority w:val="99"/>
    <w:semiHidden/>
    <w:rPr>
      <w:color w:val="808080"/>
    </w:rPr>
  </w:style>
  <w:style w:type="paragraph" w:styleId="ac">
    <w:name w:val="Subtitle"/>
    <w:basedOn w:val="a1"/>
    <w:next w:val="a1"/>
    <w:link w:val="ad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ad">
    <w:name w:val="副标题字符"/>
    <w:basedOn w:val="a2"/>
    <w:link w:val="ac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a1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ae">
    <w:name w:val="header"/>
    <w:basedOn w:val="a1"/>
    <w:link w:val="af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字符"/>
    <w:basedOn w:val="a2"/>
    <w:link w:val="ae"/>
    <w:uiPriority w:val="99"/>
  </w:style>
  <w:style w:type="paragraph" w:styleId="af0">
    <w:name w:val="footer"/>
    <w:basedOn w:val="a1"/>
    <w:link w:val="af1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af1">
    <w:name w:val="页脚字符"/>
    <w:basedOn w:val="a2"/>
    <w:link w:val="af0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a1"/>
    <w:uiPriority w:val="99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10">
    <w:name w:val="标题 1字符"/>
    <w:basedOn w:val="a2"/>
    <w:link w:val="1"/>
    <w:uiPriority w:val="1"/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character" w:customStyle="1" w:styleId="20">
    <w:name w:val="标题 2字符"/>
    <w:basedOn w:val="a2"/>
    <w:link w:val="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标题 3字符"/>
    <w:basedOn w:val="a2"/>
    <w:link w:val="3"/>
    <w:uiPriority w:val="1"/>
    <w:rsid w:val="006C0FB0"/>
    <w:rPr>
      <w:rFonts w:ascii="Hei" w:eastAsia="Hei" w:hAnsiTheme="majorHAnsi" w:cstheme="majorBidi"/>
      <w:bCs/>
      <w:color w:val="983620" w:themeColor="accent2"/>
    </w:rPr>
  </w:style>
  <w:style w:type="paragraph" w:styleId="af2">
    <w:name w:val="caption"/>
    <w:basedOn w:val="a1"/>
    <w:next w:val="a1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af3">
    <w:name w:val="Bibliography"/>
    <w:basedOn w:val="a1"/>
    <w:next w:val="a1"/>
    <w:uiPriority w:val="1"/>
    <w:unhideWhenUsed/>
  </w:style>
  <w:style w:type="paragraph" w:styleId="TOC">
    <w:name w:val="TOC Heading"/>
    <w:basedOn w:val="Appendix"/>
    <w:next w:val="a1"/>
    <w:uiPriority w:val="39"/>
    <w:qFormat/>
  </w:style>
  <w:style w:type="paragraph" w:styleId="11">
    <w:name w:val="toc 1"/>
    <w:basedOn w:val="a1"/>
    <w:next w:val="a1"/>
    <w:autoRedefine/>
    <w:uiPriority w:val="39"/>
    <w:unhideWhenUsed/>
    <w:rsid w:val="006C0FB0"/>
    <w:pPr>
      <w:tabs>
        <w:tab w:val="right" w:leader="dot" w:pos="9350"/>
      </w:tabs>
      <w:spacing w:after="100"/>
    </w:pPr>
    <w:rPr>
      <w:color w:val="983620" w:themeColor="accent2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pPr>
      <w:spacing w:after="100"/>
      <w:ind w:left="480"/>
    </w:pPr>
    <w:rPr>
      <w:sz w:val="20"/>
    </w:rPr>
  </w:style>
  <w:style w:type="character" w:styleId="af4">
    <w:name w:val="Hyperlink"/>
    <w:basedOn w:val="a2"/>
    <w:uiPriority w:val="99"/>
    <w:unhideWhenUsed/>
    <w:rPr>
      <w:color w:val="524A82" w:themeColor="hyperlink"/>
      <w:u w:val="single"/>
    </w:rPr>
  </w:style>
  <w:style w:type="paragraph" w:styleId="a0">
    <w:name w:val="List Bullet"/>
    <w:basedOn w:val="a1"/>
    <w:uiPriority w:val="1"/>
    <w:qFormat/>
    <w:pPr>
      <w:numPr>
        <w:numId w:val="1"/>
      </w:numPr>
    </w:pPr>
  </w:style>
  <w:style w:type="paragraph" w:styleId="a">
    <w:name w:val="List Number"/>
    <w:basedOn w:val="a1"/>
    <w:uiPriority w:val="1"/>
    <w:qFormat/>
    <w:pPr>
      <w:numPr>
        <w:numId w:val="3"/>
      </w:numPr>
    </w:pPr>
  </w:style>
  <w:style w:type="character" w:customStyle="1" w:styleId="40">
    <w:name w:val="标题 4字符"/>
    <w:basedOn w:val="a2"/>
    <w:link w:val="4"/>
    <w:uiPriority w:val="1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60">
    <w:name w:val="标题 6字符"/>
    <w:basedOn w:val="a2"/>
    <w:link w:val="6"/>
    <w:uiPriority w:val="1"/>
    <w:semiHidden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70">
    <w:name w:val="标题 7字符"/>
    <w:basedOn w:val="a2"/>
    <w:link w:val="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80">
    <w:name w:val="标题 8字符"/>
    <w:basedOn w:val="a2"/>
    <w:link w:val="8"/>
    <w:uiPriority w:val="1"/>
    <w:semiHidden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90">
    <w:name w:val="标题 9字符"/>
    <w:basedOn w:val="a2"/>
    <w:link w:val="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af5">
    <w:name w:val="Quote"/>
    <w:basedOn w:val="a1"/>
    <w:next w:val="a1"/>
    <w:link w:val="af6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af6">
    <w:name w:val="引用字符"/>
    <w:basedOn w:val="a2"/>
    <w:link w:val="af5"/>
    <w:uiPriority w:val="9"/>
    <w:rPr>
      <w:i/>
      <w:iCs/>
      <w:color w:val="595959" w:themeColor="text1" w:themeTint="A6"/>
    </w:rPr>
  </w:style>
  <w:style w:type="paragraph" w:styleId="22">
    <w:name w:val="Body Text 2"/>
    <w:basedOn w:val="a1"/>
    <w:link w:val="23"/>
    <w:uiPriority w:val="99"/>
    <w:unhideWhenUsed/>
    <w:rsid w:val="006C0FB0"/>
    <w:pPr>
      <w:spacing w:after="0" w:line="252" w:lineRule="auto"/>
    </w:pPr>
    <w:rPr>
      <w:rFonts w:ascii="Calisto MT" w:eastAsia="SimSun" w:hAnsi="Calisto MT" w:cs="Times New Roman"/>
      <w:color w:val="262626"/>
      <w:sz w:val="20"/>
    </w:rPr>
  </w:style>
  <w:style w:type="character" w:customStyle="1" w:styleId="23">
    <w:name w:val="正文文本 2字符"/>
    <w:basedOn w:val="a2"/>
    <w:link w:val="22"/>
    <w:uiPriority w:val="99"/>
    <w:rsid w:val="006C0FB0"/>
    <w:rPr>
      <w:rFonts w:ascii="Calisto MT" w:eastAsia="SimSun" w:hAnsi="Calisto MT" w:cs="Times New Roman"/>
      <w:color w:val="262626"/>
      <w:sz w:val="20"/>
    </w:rPr>
  </w:style>
  <w:style w:type="paragraph" w:styleId="af7">
    <w:name w:val="Document Map"/>
    <w:basedOn w:val="a1"/>
    <w:link w:val="af8"/>
    <w:uiPriority w:val="99"/>
    <w:semiHidden/>
    <w:unhideWhenUsed/>
    <w:rsid w:val="00BE28DD"/>
    <w:rPr>
      <w:rFonts w:ascii="Heiti SC Light" w:eastAsia="Heiti SC Light"/>
    </w:rPr>
  </w:style>
  <w:style w:type="character" w:customStyle="1" w:styleId="af8">
    <w:name w:val="文档结构图 字符"/>
    <w:basedOn w:val="a2"/>
    <w:link w:val="af7"/>
    <w:uiPriority w:val="99"/>
    <w:semiHidden/>
    <w:rsid w:val="00BE28DD"/>
    <w:rPr>
      <w:rFonts w:ascii="Heiti SC Light" w:eastAsia="Heiti SC Light"/>
    </w:rPr>
  </w:style>
  <w:style w:type="paragraph" w:styleId="af9">
    <w:name w:val="List Paragraph"/>
    <w:basedOn w:val="a1"/>
    <w:uiPriority w:val="99"/>
    <w:unhideWhenUsed/>
    <w:qFormat/>
    <w:rsid w:val="00AD3A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paragraph" w:styleId="2">
    <w:name w:val="heading 2"/>
    <w:basedOn w:val="a1"/>
    <w:next w:val="a1"/>
    <w:link w:val="20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3">
    <w:name w:val="heading 3"/>
    <w:basedOn w:val="a1"/>
    <w:next w:val="a1"/>
    <w:link w:val="30"/>
    <w:uiPriority w:val="1"/>
    <w:qFormat/>
    <w:rsid w:val="006C0FB0"/>
    <w:pPr>
      <w:keepNext/>
      <w:keepLines/>
      <w:spacing w:before="280" w:after="0" w:line="240" w:lineRule="auto"/>
      <w:outlineLvl w:val="2"/>
    </w:pPr>
    <w:rPr>
      <w:rFonts w:ascii="Hei" w:eastAsia="Hei" w:hAnsiTheme="majorHAnsi" w:cstheme="majorBidi"/>
      <w:bCs/>
      <w:color w:val="983620" w:themeColor="accent2"/>
    </w:rPr>
  </w:style>
  <w:style w:type="paragraph" w:styleId="4">
    <w:name w:val="heading 4"/>
    <w:basedOn w:val="a1"/>
    <w:next w:val="a1"/>
    <w:link w:val="40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6">
    <w:name w:val="heading 6"/>
    <w:basedOn w:val="a1"/>
    <w:next w:val="a1"/>
    <w:link w:val="60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7">
    <w:name w:val="heading 7"/>
    <w:basedOn w:val="a1"/>
    <w:next w:val="a1"/>
    <w:link w:val="70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8">
    <w:name w:val="heading 8"/>
    <w:basedOn w:val="a1"/>
    <w:next w:val="a1"/>
    <w:link w:val="80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9">
    <w:name w:val="heading 9"/>
    <w:basedOn w:val="a1"/>
    <w:next w:val="a1"/>
    <w:link w:val="90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pPr>
      <w:spacing w:after="0" w:line="240" w:lineRule="auto"/>
    </w:pPr>
    <w:rPr>
      <w:sz w:val="12"/>
    </w:rPr>
  </w:style>
  <w:style w:type="paragraph" w:styleId="a7">
    <w:name w:val="Balloon Text"/>
    <w:basedOn w:val="a1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字符"/>
    <w:basedOn w:val="a2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Title"/>
    <w:basedOn w:val="a1"/>
    <w:next w:val="a1"/>
    <w:link w:val="aa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aa">
    <w:name w:val="标题字符"/>
    <w:basedOn w:val="a2"/>
    <w:link w:val="a9"/>
    <w:uiPriority w:val="1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ab">
    <w:name w:val="Placeholder Text"/>
    <w:basedOn w:val="a2"/>
    <w:uiPriority w:val="99"/>
    <w:semiHidden/>
    <w:rPr>
      <w:color w:val="808080"/>
    </w:rPr>
  </w:style>
  <w:style w:type="paragraph" w:styleId="ac">
    <w:name w:val="Subtitle"/>
    <w:basedOn w:val="a1"/>
    <w:next w:val="a1"/>
    <w:link w:val="ad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ad">
    <w:name w:val="副标题字符"/>
    <w:basedOn w:val="a2"/>
    <w:link w:val="ac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a1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ae">
    <w:name w:val="header"/>
    <w:basedOn w:val="a1"/>
    <w:link w:val="af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字符"/>
    <w:basedOn w:val="a2"/>
    <w:link w:val="ae"/>
    <w:uiPriority w:val="99"/>
  </w:style>
  <w:style w:type="paragraph" w:styleId="af0">
    <w:name w:val="footer"/>
    <w:basedOn w:val="a1"/>
    <w:link w:val="af1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af1">
    <w:name w:val="页脚字符"/>
    <w:basedOn w:val="a2"/>
    <w:link w:val="af0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a1"/>
    <w:uiPriority w:val="99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10">
    <w:name w:val="标题 1字符"/>
    <w:basedOn w:val="a2"/>
    <w:link w:val="1"/>
    <w:uiPriority w:val="1"/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character" w:customStyle="1" w:styleId="20">
    <w:name w:val="标题 2字符"/>
    <w:basedOn w:val="a2"/>
    <w:link w:val="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标题 3字符"/>
    <w:basedOn w:val="a2"/>
    <w:link w:val="3"/>
    <w:uiPriority w:val="1"/>
    <w:rsid w:val="006C0FB0"/>
    <w:rPr>
      <w:rFonts w:ascii="Hei" w:eastAsia="Hei" w:hAnsiTheme="majorHAnsi" w:cstheme="majorBidi"/>
      <w:bCs/>
      <w:color w:val="983620" w:themeColor="accent2"/>
    </w:rPr>
  </w:style>
  <w:style w:type="paragraph" w:styleId="af2">
    <w:name w:val="caption"/>
    <w:basedOn w:val="a1"/>
    <w:next w:val="a1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af3">
    <w:name w:val="Bibliography"/>
    <w:basedOn w:val="a1"/>
    <w:next w:val="a1"/>
    <w:uiPriority w:val="1"/>
    <w:unhideWhenUsed/>
  </w:style>
  <w:style w:type="paragraph" w:styleId="TOC">
    <w:name w:val="TOC Heading"/>
    <w:basedOn w:val="Appendix"/>
    <w:next w:val="a1"/>
    <w:uiPriority w:val="39"/>
    <w:qFormat/>
  </w:style>
  <w:style w:type="paragraph" w:styleId="11">
    <w:name w:val="toc 1"/>
    <w:basedOn w:val="a1"/>
    <w:next w:val="a1"/>
    <w:autoRedefine/>
    <w:uiPriority w:val="39"/>
    <w:unhideWhenUsed/>
    <w:rsid w:val="006C0FB0"/>
    <w:pPr>
      <w:tabs>
        <w:tab w:val="right" w:leader="dot" w:pos="9350"/>
      </w:tabs>
      <w:spacing w:after="100"/>
    </w:pPr>
    <w:rPr>
      <w:color w:val="983620" w:themeColor="accent2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pPr>
      <w:spacing w:after="100"/>
      <w:ind w:left="480"/>
    </w:pPr>
    <w:rPr>
      <w:sz w:val="20"/>
    </w:rPr>
  </w:style>
  <w:style w:type="character" w:styleId="af4">
    <w:name w:val="Hyperlink"/>
    <w:basedOn w:val="a2"/>
    <w:uiPriority w:val="99"/>
    <w:unhideWhenUsed/>
    <w:rPr>
      <w:color w:val="524A82" w:themeColor="hyperlink"/>
      <w:u w:val="single"/>
    </w:rPr>
  </w:style>
  <w:style w:type="paragraph" w:styleId="a0">
    <w:name w:val="List Bullet"/>
    <w:basedOn w:val="a1"/>
    <w:uiPriority w:val="1"/>
    <w:qFormat/>
    <w:pPr>
      <w:numPr>
        <w:numId w:val="1"/>
      </w:numPr>
    </w:pPr>
  </w:style>
  <w:style w:type="paragraph" w:styleId="a">
    <w:name w:val="List Number"/>
    <w:basedOn w:val="a1"/>
    <w:uiPriority w:val="1"/>
    <w:qFormat/>
    <w:pPr>
      <w:numPr>
        <w:numId w:val="3"/>
      </w:numPr>
    </w:pPr>
  </w:style>
  <w:style w:type="character" w:customStyle="1" w:styleId="40">
    <w:name w:val="标题 4字符"/>
    <w:basedOn w:val="a2"/>
    <w:link w:val="4"/>
    <w:uiPriority w:val="1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60">
    <w:name w:val="标题 6字符"/>
    <w:basedOn w:val="a2"/>
    <w:link w:val="6"/>
    <w:uiPriority w:val="1"/>
    <w:semiHidden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70">
    <w:name w:val="标题 7字符"/>
    <w:basedOn w:val="a2"/>
    <w:link w:val="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80">
    <w:name w:val="标题 8字符"/>
    <w:basedOn w:val="a2"/>
    <w:link w:val="8"/>
    <w:uiPriority w:val="1"/>
    <w:semiHidden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90">
    <w:name w:val="标题 9字符"/>
    <w:basedOn w:val="a2"/>
    <w:link w:val="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af5">
    <w:name w:val="Quote"/>
    <w:basedOn w:val="a1"/>
    <w:next w:val="a1"/>
    <w:link w:val="af6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af6">
    <w:name w:val="引用字符"/>
    <w:basedOn w:val="a2"/>
    <w:link w:val="af5"/>
    <w:uiPriority w:val="9"/>
    <w:rPr>
      <w:i/>
      <w:iCs/>
      <w:color w:val="595959" w:themeColor="text1" w:themeTint="A6"/>
    </w:rPr>
  </w:style>
  <w:style w:type="paragraph" w:styleId="22">
    <w:name w:val="Body Text 2"/>
    <w:basedOn w:val="a1"/>
    <w:link w:val="23"/>
    <w:uiPriority w:val="99"/>
    <w:unhideWhenUsed/>
    <w:rsid w:val="006C0FB0"/>
    <w:pPr>
      <w:spacing w:after="0" w:line="252" w:lineRule="auto"/>
    </w:pPr>
    <w:rPr>
      <w:rFonts w:ascii="Calisto MT" w:eastAsia="SimSun" w:hAnsi="Calisto MT" w:cs="Times New Roman"/>
      <w:color w:val="262626"/>
      <w:sz w:val="20"/>
    </w:rPr>
  </w:style>
  <w:style w:type="character" w:customStyle="1" w:styleId="23">
    <w:name w:val="正文文本 2字符"/>
    <w:basedOn w:val="a2"/>
    <w:link w:val="22"/>
    <w:uiPriority w:val="99"/>
    <w:rsid w:val="006C0FB0"/>
    <w:rPr>
      <w:rFonts w:ascii="Calisto MT" w:eastAsia="SimSun" w:hAnsi="Calisto MT" w:cs="Times New Roman"/>
      <w:color w:val="262626"/>
      <w:sz w:val="20"/>
    </w:rPr>
  </w:style>
  <w:style w:type="paragraph" w:styleId="af7">
    <w:name w:val="Document Map"/>
    <w:basedOn w:val="a1"/>
    <w:link w:val="af8"/>
    <w:uiPriority w:val="99"/>
    <w:semiHidden/>
    <w:unhideWhenUsed/>
    <w:rsid w:val="00BE28DD"/>
    <w:rPr>
      <w:rFonts w:ascii="Heiti SC Light" w:eastAsia="Heiti SC Light"/>
    </w:rPr>
  </w:style>
  <w:style w:type="character" w:customStyle="1" w:styleId="af8">
    <w:name w:val="文档结构图 字符"/>
    <w:basedOn w:val="a2"/>
    <w:link w:val="af7"/>
    <w:uiPriority w:val="99"/>
    <w:semiHidden/>
    <w:rsid w:val="00BE28DD"/>
    <w:rPr>
      <w:rFonts w:ascii="Heiti SC Light" w:eastAsia="Heiti SC Light"/>
    </w:rPr>
  </w:style>
  <w:style w:type="paragraph" w:styleId="af9">
    <w:name w:val="List Paragraph"/>
    <w:basedOn w:val="a1"/>
    <w:uiPriority w:val="99"/>
    <w:unhideWhenUsed/>
    <w:qFormat/>
    <w:rsid w:val="00AD3A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eader" Target="header2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eader" Target="head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27169;&#26495;:&#39029;&#38754;&#35270;&#22270;:&#26434;&#39033;%20:&#23398;&#26399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7319A2321000D43AC0FA7AF587708A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9A17252-0E14-B843-848A-358539EEAEB0}"/>
      </w:docPartPr>
      <w:docPartBody>
        <w:p w:rsidR="00F44BF3" w:rsidRDefault="00F44BF3">
          <w:pPr>
            <w:pStyle w:val="67319A2321000D43AC0FA7AF587708A5"/>
          </w:pPr>
          <w:r>
            <w:rPr>
              <w:lang w:val="zh-CN"/>
            </w:rPr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BF3"/>
    <w:rsid w:val="00111A24"/>
    <w:rsid w:val="00F4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319A2321000D43AC0FA7AF587708A5">
    <w:name w:val="67319A2321000D43AC0FA7AF587708A5"/>
    <w:pPr>
      <w:widowControl w:val="0"/>
      <w:jc w:val="both"/>
    </w:pPr>
  </w:style>
  <w:style w:type="paragraph" w:customStyle="1" w:styleId="ED515D28609B6F4AA59F40D953CCB91A">
    <w:name w:val="ED515D28609B6F4AA59F40D953CCB91A"/>
    <w:pPr>
      <w:widowControl w:val="0"/>
      <w:jc w:val="both"/>
    </w:pPr>
  </w:style>
  <w:style w:type="paragraph" w:customStyle="1" w:styleId="E63EF4F3718B6C45B133EF3CF56C4EFF">
    <w:name w:val="E63EF4F3718B6C45B133EF3CF56C4EFF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44BF3"/>
    <w:rPr>
      <w:color w:val="808080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319A2321000D43AC0FA7AF587708A5">
    <w:name w:val="67319A2321000D43AC0FA7AF587708A5"/>
    <w:pPr>
      <w:widowControl w:val="0"/>
      <w:jc w:val="both"/>
    </w:pPr>
  </w:style>
  <w:style w:type="paragraph" w:customStyle="1" w:styleId="ED515D28609B6F4AA59F40D953CCB91A">
    <w:name w:val="ED515D28609B6F4AA59F40D953CCB91A"/>
    <w:pPr>
      <w:widowControl w:val="0"/>
      <w:jc w:val="both"/>
    </w:pPr>
  </w:style>
  <w:style w:type="paragraph" w:customStyle="1" w:styleId="E63EF4F3718B6C45B133EF3CF56C4EFF">
    <w:name w:val="E63EF4F3718B6C45B133EF3CF56C4EFF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44BF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Relationship Id="rId2" Type="http://schemas.openxmlformats.org/officeDocument/2006/relationships/image" Target="../media/image10.jpeg"/><Relationship Id="rId3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黑体"/>
        <a:cs typeface=""/>
        <a:font script="Jpan" typeface="ＭＳ 明朝"/>
      </a:majorFont>
      <a:minorFont>
        <a:latin typeface="Calisto MT"/>
        <a:ea typeface="宋体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日期</b:Year>
    <b:City>城市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日期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日期</b:Year>
    <b:City>城市</b:City>
    <b:Publisher>Publisher</b:Publisher>
    <b:StateProvince>省/直辖市/自治区</b:StateProvince>
    <b:CountryRegion>Country</b:CountryRegion>
    <b:PeriodicalTitle>Duis sed elit ante</b:PeriodicalTitle>
    <b:Pages>10-20</b:Pages>
    <b:RefOrder>3</b:RefOrder>
  </b:Source>
</b:Sources>
</file>

<file path=customXml/itemProps1.xml><?xml version="1.0" encoding="utf-8"?>
<ds:datastoreItem xmlns:ds="http://schemas.openxmlformats.org/officeDocument/2006/customXml" ds:itemID="{ABD489C9-CBA9-9546-B766-D068DD941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学期论文.dotx</Template>
  <TotalTime>44</TotalTime>
  <Pages>7</Pages>
  <Words>218</Words>
  <Characters>1243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Lorem Ipsum Dolor</vt:lpstr>
      <vt:lpstr>    //      </vt:lpstr>
      <vt:lpstr>        当读者打开折页册时。</vt:lpstr>
      <vt:lpstr>        尽量以令人信服及引人入胜的方式来叙述这段文字。</vt:lpstr>
      <vt:lpstr>        有几种方式可以组织折页册的内容。</vt:lpstr>
    </vt:vector>
  </TitlesOfParts>
  <Manager/>
  <Company/>
  <LinksUpToDate>false</LinksUpToDate>
  <CharactersWithSpaces>1459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Mojing Project
研发文档</dc:title>
  <dc:subject/>
  <dc:creator>Davy Zhu</dc:creator>
  <cp:keywords/>
  <dc:description/>
  <cp:lastModifiedBy>Davy Zhu</cp:lastModifiedBy>
  <cp:revision>158</cp:revision>
  <dcterms:created xsi:type="dcterms:W3CDTF">2016-04-06T06:27:00Z</dcterms:created>
  <dcterms:modified xsi:type="dcterms:W3CDTF">2016-04-07T06:36:00Z</dcterms:modified>
  <cp:category/>
</cp:coreProperties>
</file>